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3FE7F" w14:textId="77777777" w:rsidR="00AF14DF" w:rsidRDefault="00AF14DF" w:rsidP="004B3110">
      <w:pPr>
        <w:jc w:val="center"/>
      </w:pPr>
      <w:r>
        <w:rPr>
          <w:noProof/>
        </w:rPr>
        <w:drawing>
          <wp:inline distT="0" distB="0" distL="0" distR="0" wp14:anchorId="167B853B" wp14:editId="1BB2EE1F">
            <wp:extent cx="5749979" cy="4064000"/>
            <wp:effectExtent l="0" t="0" r="3175" b="0"/>
            <wp:docPr id="99760292" name="Picture 1" descr="Dalhousi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0292" name="Picture 1" descr="Dalhousie University Logo"/>
                    <pic:cNvPicPr/>
                  </pic:nvPicPr>
                  <pic:blipFill>
                    <a:blip r:embed="rId8">
                      <a:extLst>
                        <a:ext uri="{28A0092B-C50C-407E-A947-70E740481C1C}">
                          <a14:useLocalDpi xmlns:a14="http://schemas.microsoft.com/office/drawing/2010/main" val="0"/>
                        </a:ext>
                      </a:extLst>
                    </a:blip>
                    <a:stretch>
                      <a:fillRect/>
                    </a:stretch>
                  </pic:blipFill>
                  <pic:spPr>
                    <a:xfrm>
                      <a:off x="0" y="0"/>
                      <a:ext cx="5764155" cy="4074019"/>
                    </a:xfrm>
                    <a:prstGeom prst="rect">
                      <a:avLst/>
                    </a:prstGeom>
                  </pic:spPr>
                </pic:pic>
              </a:graphicData>
            </a:graphic>
          </wp:inline>
        </w:drawing>
      </w:r>
    </w:p>
    <w:p w14:paraId="4E36F0AE" w14:textId="77777777" w:rsidR="00AF14DF" w:rsidRDefault="00AF14DF" w:rsidP="00AF14DF"/>
    <w:p w14:paraId="2CBC12F0" w14:textId="77777777" w:rsidR="00AF14DF" w:rsidRPr="009628A2" w:rsidRDefault="00AF14DF" w:rsidP="00AF14DF">
      <w:pPr>
        <w:rPr>
          <w:sz w:val="28"/>
          <w:szCs w:val="28"/>
        </w:rPr>
      </w:pPr>
    </w:p>
    <w:p w14:paraId="462F55DB" w14:textId="1390274D" w:rsidR="00AF14DF" w:rsidRPr="004B4F57" w:rsidRDefault="004B4F57" w:rsidP="00A82D1C">
      <w:pPr>
        <w:jc w:val="center"/>
        <w:rPr>
          <w:rFonts w:ascii="Public Sans" w:hAnsi="Public Sans"/>
          <w:b/>
          <w:bCs/>
          <w:sz w:val="32"/>
          <w:szCs w:val="32"/>
        </w:rPr>
      </w:pPr>
      <w:r w:rsidRPr="004B4F57">
        <w:rPr>
          <w:rFonts w:ascii="Public Sans" w:hAnsi="Public Sans"/>
          <w:b/>
          <w:bCs/>
          <w:sz w:val="32"/>
          <w:szCs w:val="32"/>
        </w:rPr>
        <w:t>CSCI 540</w:t>
      </w:r>
      <w:r w:rsidR="00A31D07">
        <w:rPr>
          <w:rFonts w:ascii="Public Sans" w:hAnsi="Public Sans"/>
          <w:b/>
          <w:bCs/>
          <w:sz w:val="32"/>
          <w:szCs w:val="32"/>
        </w:rPr>
        <w:t>9</w:t>
      </w:r>
      <w:r w:rsidRPr="004B4F57">
        <w:rPr>
          <w:rFonts w:ascii="Public Sans" w:hAnsi="Public Sans"/>
          <w:b/>
          <w:bCs/>
          <w:sz w:val="32"/>
          <w:szCs w:val="32"/>
        </w:rPr>
        <w:t xml:space="preserve">: </w:t>
      </w:r>
      <w:r w:rsidR="00A31D07">
        <w:rPr>
          <w:rFonts w:ascii="Public Sans" w:hAnsi="Public Sans"/>
          <w:b/>
          <w:bCs/>
          <w:sz w:val="32"/>
          <w:szCs w:val="32"/>
        </w:rPr>
        <w:t>Advance Topics in Cloud Computing</w:t>
      </w:r>
    </w:p>
    <w:p w14:paraId="3B75A5EA" w14:textId="77777777" w:rsidR="00A82D1C" w:rsidRPr="00A82D1C" w:rsidRDefault="00A82D1C" w:rsidP="00A82D1C">
      <w:pPr>
        <w:jc w:val="center"/>
        <w:rPr>
          <w:rFonts w:ascii="Public Sans" w:hAnsi="Public Sans"/>
        </w:rPr>
      </w:pPr>
    </w:p>
    <w:p w14:paraId="3273D146" w14:textId="5F6E881E" w:rsidR="00AF14DF" w:rsidRPr="00A82D1C" w:rsidRDefault="00A31D07" w:rsidP="00401E3F">
      <w:pPr>
        <w:jc w:val="center"/>
        <w:rPr>
          <w:rFonts w:ascii="Public Sans" w:hAnsi="Public Sans"/>
        </w:rPr>
      </w:pPr>
      <w:r>
        <w:rPr>
          <w:rFonts w:ascii="Public Sans" w:hAnsi="Public Sans"/>
          <w:b/>
          <w:bCs/>
          <w:sz w:val="32"/>
          <w:szCs w:val="32"/>
        </w:rPr>
        <w:t>Mid Term Project Report</w:t>
      </w:r>
    </w:p>
    <w:p w14:paraId="2030324A" w14:textId="77777777" w:rsidR="00AF14DF" w:rsidRDefault="00AF14DF" w:rsidP="00AF14DF">
      <w:pPr>
        <w:rPr>
          <w:rFonts w:ascii="Public Sans" w:hAnsi="Public Sans"/>
        </w:rPr>
      </w:pPr>
    </w:p>
    <w:p w14:paraId="5F58BA95" w14:textId="77777777" w:rsidR="004B4F57" w:rsidRPr="004B4F57" w:rsidRDefault="004B4F57" w:rsidP="00AF14DF">
      <w:pPr>
        <w:rPr>
          <w:rFonts w:ascii="Public Sans" w:hAnsi="Public Sans"/>
        </w:rPr>
      </w:pPr>
    </w:p>
    <w:p w14:paraId="7405FBC6" w14:textId="64523894" w:rsidR="00A82D1C" w:rsidRDefault="00A82D1C" w:rsidP="00A82D1C">
      <w:pPr>
        <w:rPr>
          <w:rFonts w:cs="Arial"/>
        </w:rPr>
      </w:pPr>
      <w:r w:rsidRPr="00CA265C">
        <w:rPr>
          <w:rFonts w:cs="Arial"/>
          <w:b/>
          <w:bCs/>
        </w:rPr>
        <w:t>Banner ID:</w:t>
      </w:r>
      <w:r w:rsidRPr="00CA265C">
        <w:rPr>
          <w:rFonts w:cs="Arial"/>
        </w:rPr>
        <w:t xml:space="preserve"> </w:t>
      </w:r>
      <w:r w:rsidR="00A31D07">
        <w:rPr>
          <w:rFonts w:cs="Arial"/>
        </w:rPr>
        <w:t>B00979961</w:t>
      </w:r>
    </w:p>
    <w:p w14:paraId="5798905E" w14:textId="77777777" w:rsidR="00FA75D0" w:rsidRPr="00CA265C" w:rsidRDefault="00FA75D0" w:rsidP="00A82D1C">
      <w:pPr>
        <w:rPr>
          <w:rFonts w:cs="Arial"/>
        </w:rPr>
      </w:pPr>
    </w:p>
    <w:p w14:paraId="74C5712E" w14:textId="1171B581" w:rsidR="004B4F57" w:rsidRDefault="004B4F57" w:rsidP="004B4F57">
      <w:pPr>
        <w:rPr>
          <w:rFonts w:cs="Arial"/>
        </w:rPr>
      </w:pPr>
      <w:r w:rsidRPr="00CA265C">
        <w:rPr>
          <w:rFonts w:cs="Arial"/>
          <w:b/>
          <w:bCs/>
        </w:rPr>
        <w:t>Name:</w:t>
      </w:r>
      <w:r w:rsidRPr="00CA265C">
        <w:rPr>
          <w:rFonts w:cs="Arial"/>
        </w:rPr>
        <w:t xml:space="preserve"> </w:t>
      </w:r>
      <w:r w:rsidR="00A31D07">
        <w:rPr>
          <w:rFonts w:cs="Arial"/>
        </w:rPr>
        <w:t>Sanif Ali Momin</w:t>
      </w:r>
    </w:p>
    <w:p w14:paraId="4DA2922B" w14:textId="77777777" w:rsidR="00FA75D0" w:rsidRPr="00CA265C" w:rsidRDefault="00FA75D0" w:rsidP="004B4F57">
      <w:pPr>
        <w:rPr>
          <w:rFonts w:cs="Arial"/>
        </w:rPr>
      </w:pPr>
    </w:p>
    <w:p w14:paraId="2498D24B" w14:textId="07281CF1" w:rsidR="009628A2" w:rsidRDefault="009628A2" w:rsidP="00A82D1C">
      <w:pPr>
        <w:rPr>
          <w:rFonts w:cs="Arial"/>
        </w:rPr>
      </w:pPr>
      <w:r w:rsidRPr="00CA265C">
        <w:rPr>
          <w:rFonts w:cs="Arial"/>
          <w:b/>
          <w:bCs/>
        </w:rPr>
        <w:t>Date:</w:t>
      </w:r>
      <w:r w:rsidRPr="00CA265C">
        <w:rPr>
          <w:rFonts w:cs="Arial"/>
        </w:rPr>
        <w:t xml:space="preserve"> </w:t>
      </w:r>
      <w:r w:rsidR="00A31D07">
        <w:rPr>
          <w:rFonts w:cs="Arial"/>
        </w:rPr>
        <w:t>28</w:t>
      </w:r>
      <w:r w:rsidR="00A31D07">
        <w:rPr>
          <w:rFonts w:cs="Arial"/>
          <w:vertAlign w:val="superscript"/>
        </w:rPr>
        <w:t xml:space="preserve">th </w:t>
      </w:r>
      <w:r w:rsidR="00A31D07">
        <w:rPr>
          <w:rFonts w:cs="Arial"/>
        </w:rPr>
        <w:t>February 2026</w:t>
      </w:r>
    </w:p>
    <w:p w14:paraId="63BAE2C0" w14:textId="77777777" w:rsidR="00907734" w:rsidRDefault="00907734" w:rsidP="00A82D1C">
      <w:pPr>
        <w:rPr>
          <w:rFonts w:cs="Arial"/>
        </w:rPr>
      </w:pPr>
    </w:p>
    <w:p w14:paraId="0BCDA364" w14:textId="4300BF1E" w:rsidR="00907734" w:rsidRPr="00907734" w:rsidRDefault="00907734" w:rsidP="00A82D1C">
      <w:pPr>
        <w:rPr>
          <w:rFonts w:cs="Arial"/>
          <w:b/>
          <w:bCs/>
        </w:rPr>
      </w:pPr>
      <w:r w:rsidRPr="00907734">
        <w:rPr>
          <w:rFonts w:cs="Arial"/>
          <w:b/>
          <w:bCs/>
        </w:rPr>
        <w:t>Gitlab Repo:</w:t>
      </w:r>
    </w:p>
    <w:p w14:paraId="15C8485D" w14:textId="3A6CD71B" w:rsidR="00F002C1" w:rsidRPr="004B4F57" w:rsidRDefault="00F002C1" w:rsidP="00A82D1C"/>
    <w:p w14:paraId="1AD05836" w14:textId="77777777" w:rsidR="00A31D07" w:rsidRDefault="00A31D07">
      <w:pPr>
        <w:spacing w:after="160" w:line="278" w:lineRule="auto"/>
        <w:rPr>
          <w:rFonts w:ascii="system-ui" w:hAnsi="system-ui"/>
          <w:sz w:val="20"/>
          <w:szCs w:val="20"/>
        </w:rPr>
      </w:pPr>
      <w:r>
        <w:rPr>
          <w:rFonts w:ascii="system-ui" w:hAnsi="system-ui"/>
          <w:sz w:val="20"/>
          <w:szCs w:val="20"/>
        </w:rPr>
        <w:br w:type="page"/>
      </w:r>
    </w:p>
    <w:sdt>
      <w:sdtPr>
        <w:id w:val="-55866226"/>
        <w:docPartObj>
          <w:docPartGallery w:val="Table of Contents"/>
          <w:docPartUnique/>
        </w:docPartObj>
      </w:sdtPr>
      <w:sdtEndPr>
        <w:rPr>
          <w:rFonts w:eastAsia="Times New Roman" w:cs="Times New Roman"/>
          <w:bCs/>
          <w:noProof/>
          <w:sz w:val="24"/>
          <w:szCs w:val="24"/>
          <w:u w:val="none"/>
          <w:lang w:val="en-CA"/>
        </w:rPr>
      </w:sdtEndPr>
      <w:sdtContent>
        <w:p w14:paraId="224DD888" w14:textId="4D530703" w:rsidR="00867801" w:rsidRDefault="00867801">
          <w:pPr>
            <w:pStyle w:val="TOCHeading"/>
          </w:pPr>
          <w:r>
            <w:t>Contents</w:t>
          </w:r>
        </w:p>
        <w:p w14:paraId="39AE2E57" w14:textId="77126902" w:rsidR="00867801" w:rsidRDefault="00867801">
          <w:pPr>
            <w:pStyle w:val="TOC1"/>
            <w:tabs>
              <w:tab w:val="right" w:leader="dot" w:pos="9016"/>
            </w:tabs>
            <w:rPr>
              <w:rFonts w:asciiTheme="minorHAnsi" w:hAnsiTheme="minorHAnsi" w:cstheme="minorBidi"/>
              <w:noProof/>
              <w:kern w:val="2"/>
              <w:sz w:val="24"/>
              <w:szCs w:val="24"/>
              <w:lang w:val="en-CA" w:eastAsia="en-CA"/>
              <w14:ligatures w14:val="standardContextual"/>
            </w:rPr>
          </w:pPr>
          <w:r>
            <w:fldChar w:fldCharType="begin"/>
          </w:r>
          <w:r>
            <w:instrText xml:space="preserve"> TOC \o "1-3" \h \z \u </w:instrText>
          </w:r>
          <w:r>
            <w:fldChar w:fldCharType="separate"/>
          </w:r>
          <w:hyperlink w:anchor="_Toc223292890" w:history="1">
            <w:r w:rsidRPr="00165EFE">
              <w:rPr>
                <w:rStyle w:val="Hyperlink"/>
                <w:noProof/>
              </w:rPr>
              <w:t>Project Introduction:</w:t>
            </w:r>
            <w:r>
              <w:rPr>
                <w:noProof/>
                <w:webHidden/>
              </w:rPr>
              <w:tab/>
            </w:r>
            <w:r>
              <w:rPr>
                <w:noProof/>
                <w:webHidden/>
              </w:rPr>
              <w:fldChar w:fldCharType="begin"/>
            </w:r>
            <w:r>
              <w:rPr>
                <w:noProof/>
                <w:webHidden/>
              </w:rPr>
              <w:instrText xml:space="preserve"> PAGEREF _Toc223292890 \h </w:instrText>
            </w:r>
            <w:r>
              <w:rPr>
                <w:noProof/>
                <w:webHidden/>
              </w:rPr>
            </w:r>
            <w:r>
              <w:rPr>
                <w:noProof/>
                <w:webHidden/>
              </w:rPr>
              <w:fldChar w:fldCharType="separate"/>
            </w:r>
            <w:r>
              <w:rPr>
                <w:noProof/>
                <w:webHidden/>
              </w:rPr>
              <w:t>2</w:t>
            </w:r>
            <w:r>
              <w:rPr>
                <w:noProof/>
                <w:webHidden/>
              </w:rPr>
              <w:fldChar w:fldCharType="end"/>
            </w:r>
          </w:hyperlink>
        </w:p>
        <w:p w14:paraId="6A34964C" w14:textId="52FBF801" w:rsidR="00867801" w:rsidRDefault="00867801">
          <w:pPr>
            <w:pStyle w:val="TOC1"/>
            <w:tabs>
              <w:tab w:val="right" w:leader="dot" w:pos="9016"/>
            </w:tabs>
            <w:rPr>
              <w:rFonts w:asciiTheme="minorHAnsi" w:hAnsiTheme="minorHAnsi" w:cstheme="minorBidi"/>
              <w:noProof/>
              <w:kern w:val="2"/>
              <w:sz w:val="24"/>
              <w:szCs w:val="24"/>
              <w:lang w:val="en-CA" w:eastAsia="en-CA"/>
              <w14:ligatures w14:val="standardContextual"/>
            </w:rPr>
          </w:pPr>
          <w:hyperlink w:anchor="_Toc223292891" w:history="1">
            <w:r w:rsidRPr="00165EFE">
              <w:rPr>
                <w:rStyle w:val="Hyperlink"/>
                <w:noProof/>
              </w:rPr>
              <w:t>AWS Services Used:</w:t>
            </w:r>
            <w:r>
              <w:rPr>
                <w:noProof/>
                <w:webHidden/>
              </w:rPr>
              <w:tab/>
            </w:r>
            <w:r>
              <w:rPr>
                <w:noProof/>
                <w:webHidden/>
              </w:rPr>
              <w:fldChar w:fldCharType="begin"/>
            </w:r>
            <w:r>
              <w:rPr>
                <w:noProof/>
                <w:webHidden/>
              </w:rPr>
              <w:instrText xml:space="preserve"> PAGEREF _Toc223292891 \h </w:instrText>
            </w:r>
            <w:r>
              <w:rPr>
                <w:noProof/>
                <w:webHidden/>
              </w:rPr>
            </w:r>
            <w:r>
              <w:rPr>
                <w:noProof/>
                <w:webHidden/>
              </w:rPr>
              <w:fldChar w:fldCharType="separate"/>
            </w:r>
            <w:r>
              <w:rPr>
                <w:noProof/>
                <w:webHidden/>
              </w:rPr>
              <w:t>2</w:t>
            </w:r>
            <w:r>
              <w:rPr>
                <w:noProof/>
                <w:webHidden/>
              </w:rPr>
              <w:fldChar w:fldCharType="end"/>
            </w:r>
          </w:hyperlink>
        </w:p>
        <w:p w14:paraId="7E76C184" w14:textId="14B25DEF"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892" w:history="1">
            <w:r w:rsidRPr="00165EFE">
              <w:rPr>
                <w:rStyle w:val="Hyperlink"/>
                <w:noProof/>
              </w:rPr>
              <w:t>1.</w:t>
            </w:r>
            <w:r>
              <w:rPr>
                <w:rFonts w:asciiTheme="minorHAnsi" w:hAnsiTheme="minorHAnsi" w:cstheme="minorBidi"/>
                <w:noProof/>
                <w:kern w:val="2"/>
                <w:sz w:val="24"/>
                <w:szCs w:val="24"/>
                <w:lang w:val="en-CA" w:eastAsia="en-CA"/>
                <w14:ligatures w14:val="standardContextual"/>
              </w:rPr>
              <w:tab/>
            </w:r>
            <w:r w:rsidRPr="00165EFE">
              <w:rPr>
                <w:rStyle w:val="Hyperlink"/>
                <w:noProof/>
              </w:rPr>
              <w:t>AWS S3</w:t>
            </w:r>
            <w:r>
              <w:rPr>
                <w:noProof/>
                <w:webHidden/>
              </w:rPr>
              <w:tab/>
            </w:r>
            <w:r>
              <w:rPr>
                <w:noProof/>
                <w:webHidden/>
              </w:rPr>
              <w:fldChar w:fldCharType="begin"/>
            </w:r>
            <w:r>
              <w:rPr>
                <w:noProof/>
                <w:webHidden/>
              </w:rPr>
              <w:instrText xml:space="preserve"> PAGEREF _Toc223292892 \h </w:instrText>
            </w:r>
            <w:r>
              <w:rPr>
                <w:noProof/>
                <w:webHidden/>
              </w:rPr>
            </w:r>
            <w:r>
              <w:rPr>
                <w:noProof/>
                <w:webHidden/>
              </w:rPr>
              <w:fldChar w:fldCharType="separate"/>
            </w:r>
            <w:r>
              <w:rPr>
                <w:noProof/>
                <w:webHidden/>
              </w:rPr>
              <w:t>2</w:t>
            </w:r>
            <w:r>
              <w:rPr>
                <w:noProof/>
                <w:webHidden/>
              </w:rPr>
              <w:fldChar w:fldCharType="end"/>
            </w:r>
          </w:hyperlink>
        </w:p>
        <w:p w14:paraId="2CEAD1FA" w14:textId="021B281B"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893" w:history="1">
            <w:r w:rsidRPr="00165EFE">
              <w:rPr>
                <w:rStyle w:val="Hyperlink"/>
                <w:noProof/>
              </w:rPr>
              <w:t>2.</w:t>
            </w:r>
            <w:r>
              <w:rPr>
                <w:rFonts w:asciiTheme="minorHAnsi" w:hAnsiTheme="minorHAnsi" w:cstheme="minorBidi"/>
                <w:noProof/>
                <w:kern w:val="2"/>
                <w:sz w:val="24"/>
                <w:szCs w:val="24"/>
                <w:lang w:val="en-CA" w:eastAsia="en-CA"/>
                <w14:ligatures w14:val="standardContextual"/>
              </w:rPr>
              <w:tab/>
            </w:r>
            <w:r w:rsidRPr="00165EFE">
              <w:rPr>
                <w:rStyle w:val="Hyperlink"/>
                <w:noProof/>
              </w:rPr>
              <w:t>AWS API Gateway (HTTP API)</w:t>
            </w:r>
            <w:r>
              <w:rPr>
                <w:noProof/>
                <w:webHidden/>
              </w:rPr>
              <w:tab/>
            </w:r>
            <w:r>
              <w:rPr>
                <w:noProof/>
                <w:webHidden/>
              </w:rPr>
              <w:fldChar w:fldCharType="begin"/>
            </w:r>
            <w:r>
              <w:rPr>
                <w:noProof/>
                <w:webHidden/>
              </w:rPr>
              <w:instrText xml:space="preserve"> PAGEREF _Toc223292893 \h </w:instrText>
            </w:r>
            <w:r>
              <w:rPr>
                <w:noProof/>
                <w:webHidden/>
              </w:rPr>
            </w:r>
            <w:r>
              <w:rPr>
                <w:noProof/>
                <w:webHidden/>
              </w:rPr>
              <w:fldChar w:fldCharType="separate"/>
            </w:r>
            <w:r>
              <w:rPr>
                <w:noProof/>
                <w:webHidden/>
              </w:rPr>
              <w:t>3</w:t>
            </w:r>
            <w:r>
              <w:rPr>
                <w:noProof/>
                <w:webHidden/>
              </w:rPr>
              <w:fldChar w:fldCharType="end"/>
            </w:r>
          </w:hyperlink>
        </w:p>
        <w:p w14:paraId="47862263" w14:textId="75E649C6"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894" w:history="1">
            <w:r w:rsidRPr="00165EFE">
              <w:rPr>
                <w:rStyle w:val="Hyperlink"/>
                <w:noProof/>
              </w:rPr>
              <w:t>3.</w:t>
            </w:r>
            <w:r>
              <w:rPr>
                <w:rFonts w:asciiTheme="minorHAnsi" w:hAnsiTheme="minorHAnsi" w:cstheme="minorBidi"/>
                <w:noProof/>
                <w:kern w:val="2"/>
                <w:sz w:val="24"/>
                <w:szCs w:val="24"/>
                <w:lang w:val="en-CA" w:eastAsia="en-CA"/>
                <w14:ligatures w14:val="standardContextual"/>
              </w:rPr>
              <w:tab/>
            </w:r>
            <w:r w:rsidRPr="00165EFE">
              <w:rPr>
                <w:rStyle w:val="Hyperlink"/>
                <w:noProof/>
              </w:rPr>
              <w:t>AWS Lambda</w:t>
            </w:r>
            <w:r>
              <w:rPr>
                <w:noProof/>
                <w:webHidden/>
              </w:rPr>
              <w:tab/>
            </w:r>
            <w:r>
              <w:rPr>
                <w:noProof/>
                <w:webHidden/>
              </w:rPr>
              <w:fldChar w:fldCharType="begin"/>
            </w:r>
            <w:r>
              <w:rPr>
                <w:noProof/>
                <w:webHidden/>
              </w:rPr>
              <w:instrText xml:space="preserve"> PAGEREF _Toc223292894 \h </w:instrText>
            </w:r>
            <w:r>
              <w:rPr>
                <w:noProof/>
                <w:webHidden/>
              </w:rPr>
            </w:r>
            <w:r>
              <w:rPr>
                <w:noProof/>
                <w:webHidden/>
              </w:rPr>
              <w:fldChar w:fldCharType="separate"/>
            </w:r>
            <w:r>
              <w:rPr>
                <w:noProof/>
                <w:webHidden/>
              </w:rPr>
              <w:t>3</w:t>
            </w:r>
            <w:r>
              <w:rPr>
                <w:noProof/>
                <w:webHidden/>
              </w:rPr>
              <w:fldChar w:fldCharType="end"/>
            </w:r>
          </w:hyperlink>
        </w:p>
        <w:p w14:paraId="7FE1FD23" w14:textId="57F1E396"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895" w:history="1">
            <w:r w:rsidRPr="00165EFE">
              <w:rPr>
                <w:rStyle w:val="Hyperlink"/>
                <w:noProof/>
              </w:rPr>
              <w:t>4.</w:t>
            </w:r>
            <w:r>
              <w:rPr>
                <w:rFonts w:asciiTheme="minorHAnsi" w:hAnsiTheme="minorHAnsi" w:cstheme="minorBidi"/>
                <w:noProof/>
                <w:kern w:val="2"/>
                <w:sz w:val="24"/>
                <w:szCs w:val="24"/>
                <w:lang w:val="en-CA" w:eastAsia="en-CA"/>
                <w14:ligatures w14:val="standardContextual"/>
              </w:rPr>
              <w:tab/>
            </w:r>
            <w:r w:rsidRPr="00165EFE">
              <w:rPr>
                <w:rStyle w:val="Hyperlink"/>
                <w:noProof/>
              </w:rPr>
              <w:t>AWS DynamoDB.</w:t>
            </w:r>
            <w:r>
              <w:rPr>
                <w:noProof/>
                <w:webHidden/>
              </w:rPr>
              <w:tab/>
            </w:r>
            <w:r>
              <w:rPr>
                <w:noProof/>
                <w:webHidden/>
              </w:rPr>
              <w:fldChar w:fldCharType="begin"/>
            </w:r>
            <w:r>
              <w:rPr>
                <w:noProof/>
                <w:webHidden/>
              </w:rPr>
              <w:instrText xml:space="preserve"> PAGEREF _Toc223292895 \h </w:instrText>
            </w:r>
            <w:r>
              <w:rPr>
                <w:noProof/>
                <w:webHidden/>
              </w:rPr>
            </w:r>
            <w:r>
              <w:rPr>
                <w:noProof/>
                <w:webHidden/>
              </w:rPr>
              <w:fldChar w:fldCharType="separate"/>
            </w:r>
            <w:r>
              <w:rPr>
                <w:noProof/>
                <w:webHidden/>
              </w:rPr>
              <w:t>4</w:t>
            </w:r>
            <w:r>
              <w:rPr>
                <w:noProof/>
                <w:webHidden/>
              </w:rPr>
              <w:fldChar w:fldCharType="end"/>
            </w:r>
          </w:hyperlink>
        </w:p>
        <w:p w14:paraId="1BB92B5E" w14:textId="349E6567"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896" w:history="1">
            <w:r w:rsidRPr="00165EFE">
              <w:rPr>
                <w:rStyle w:val="Hyperlink"/>
                <w:noProof/>
              </w:rPr>
              <w:t>5.</w:t>
            </w:r>
            <w:r>
              <w:rPr>
                <w:rFonts w:asciiTheme="minorHAnsi" w:hAnsiTheme="minorHAnsi" w:cstheme="minorBidi"/>
                <w:noProof/>
                <w:kern w:val="2"/>
                <w:sz w:val="24"/>
                <w:szCs w:val="24"/>
                <w:lang w:val="en-CA" w:eastAsia="en-CA"/>
                <w14:ligatures w14:val="standardContextual"/>
              </w:rPr>
              <w:tab/>
            </w:r>
            <w:r w:rsidRPr="00165EFE">
              <w:rPr>
                <w:rStyle w:val="Hyperlink"/>
                <w:noProof/>
              </w:rPr>
              <w:t>AWS SES.</w:t>
            </w:r>
            <w:r>
              <w:rPr>
                <w:noProof/>
                <w:webHidden/>
              </w:rPr>
              <w:tab/>
            </w:r>
            <w:r>
              <w:rPr>
                <w:noProof/>
                <w:webHidden/>
              </w:rPr>
              <w:fldChar w:fldCharType="begin"/>
            </w:r>
            <w:r>
              <w:rPr>
                <w:noProof/>
                <w:webHidden/>
              </w:rPr>
              <w:instrText xml:space="preserve"> PAGEREF _Toc223292896 \h </w:instrText>
            </w:r>
            <w:r>
              <w:rPr>
                <w:noProof/>
                <w:webHidden/>
              </w:rPr>
            </w:r>
            <w:r>
              <w:rPr>
                <w:noProof/>
                <w:webHidden/>
              </w:rPr>
              <w:fldChar w:fldCharType="separate"/>
            </w:r>
            <w:r>
              <w:rPr>
                <w:noProof/>
                <w:webHidden/>
              </w:rPr>
              <w:t>5</w:t>
            </w:r>
            <w:r>
              <w:rPr>
                <w:noProof/>
                <w:webHidden/>
              </w:rPr>
              <w:fldChar w:fldCharType="end"/>
            </w:r>
          </w:hyperlink>
        </w:p>
        <w:p w14:paraId="29C16E2C" w14:textId="446938E8"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897" w:history="1">
            <w:r w:rsidRPr="00165EFE">
              <w:rPr>
                <w:rStyle w:val="Hyperlink"/>
                <w:noProof/>
              </w:rPr>
              <w:t>6.</w:t>
            </w:r>
            <w:r>
              <w:rPr>
                <w:rFonts w:asciiTheme="minorHAnsi" w:hAnsiTheme="minorHAnsi" w:cstheme="minorBidi"/>
                <w:noProof/>
                <w:kern w:val="2"/>
                <w:sz w:val="24"/>
                <w:szCs w:val="24"/>
                <w:lang w:val="en-CA" w:eastAsia="en-CA"/>
                <w14:ligatures w14:val="standardContextual"/>
              </w:rPr>
              <w:tab/>
            </w:r>
            <w:r w:rsidRPr="00165EFE">
              <w:rPr>
                <w:rStyle w:val="Hyperlink"/>
                <w:noProof/>
              </w:rPr>
              <w:t>AWS CloudWatch</w:t>
            </w:r>
            <w:r>
              <w:rPr>
                <w:noProof/>
                <w:webHidden/>
              </w:rPr>
              <w:tab/>
            </w:r>
            <w:r>
              <w:rPr>
                <w:noProof/>
                <w:webHidden/>
              </w:rPr>
              <w:fldChar w:fldCharType="begin"/>
            </w:r>
            <w:r>
              <w:rPr>
                <w:noProof/>
                <w:webHidden/>
              </w:rPr>
              <w:instrText xml:space="preserve"> PAGEREF _Toc223292897 \h </w:instrText>
            </w:r>
            <w:r>
              <w:rPr>
                <w:noProof/>
                <w:webHidden/>
              </w:rPr>
            </w:r>
            <w:r>
              <w:rPr>
                <w:noProof/>
                <w:webHidden/>
              </w:rPr>
              <w:fldChar w:fldCharType="separate"/>
            </w:r>
            <w:r>
              <w:rPr>
                <w:noProof/>
                <w:webHidden/>
              </w:rPr>
              <w:t>5</w:t>
            </w:r>
            <w:r>
              <w:rPr>
                <w:noProof/>
                <w:webHidden/>
              </w:rPr>
              <w:fldChar w:fldCharType="end"/>
            </w:r>
          </w:hyperlink>
        </w:p>
        <w:p w14:paraId="7CAC4A39" w14:textId="384B6601" w:rsidR="00867801" w:rsidRDefault="00867801">
          <w:pPr>
            <w:pStyle w:val="TOC1"/>
            <w:tabs>
              <w:tab w:val="right" w:leader="dot" w:pos="9016"/>
            </w:tabs>
            <w:rPr>
              <w:rFonts w:asciiTheme="minorHAnsi" w:hAnsiTheme="minorHAnsi" w:cstheme="minorBidi"/>
              <w:noProof/>
              <w:kern w:val="2"/>
              <w:sz w:val="24"/>
              <w:szCs w:val="24"/>
              <w:lang w:val="en-CA" w:eastAsia="en-CA"/>
              <w14:ligatures w14:val="standardContextual"/>
            </w:rPr>
          </w:pPr>
          <w:hyperlink w:anchor="_Toc223292898" w:history="1">
            <w:r w:rsidRPr="00165EFE">
              <w:rPr>
                <w:rStyle w:val="Hyperlink"/>
                <w:noProof/>
              </w:rPr>
              <w:t>Architecture:</w:t>
            </w:r>
            <w:r>
              <w:rPr>
                <w:noProof/>
                <w:webHidden/>
              </w:rPr>
              <w:tab/>
            </w:r>
            <w:r>
              <w:rPr>
                <w:noProof/>
                <w:webHidden/>
              </w:rPr>
              <w:fldChar w:fldCharType="begin"/>
            </w:r>
            <w:r>
              <w:rPr>
                <w:noProof/>
                <w:webHidden/>
              </w:rPr>
              <w:instrText xml:space="preserve"> PAGEREF _Toc223292898 \h </w:instrText>
            </w:r>
            <w:r>
              <w:rPr>
                <w:noProof/>
                <w:webHidden/>
              </w:rPr>
            </w:r>
            <w:r>
              <w:rPr>
                <w:noProof/>
                <w:webHidden/>
              </w:rPr>
              <w:fldChar w:fldCharType="separate"/>
            </w:r>
            <w:r>
              <w:rPr>
                <w:noProof/>
                <w:webHidden/>
              </w:rPr>
              <w:t>6</w:t>
            </w:r>
            <w:r>
              <w:rPr>
                <w:noProof/>
                <w:webHidden/>
              </w:rPr>
              <w:fldChar w:fldCharType="end"/>
            </w:r>
          </w:hyperlink>
        </w:p>
        <w:p w14:paraId="78A86E68" w14:textId="5545E771"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899" w:history="1">
            <w:r w:rsidRPr="00165EFE">
              <w:rPr>
                <w:rStyle w:val="Hyperlink"/>
                <w:noProof/>
              </w:rPr>
              <w:t>1.</w:t>
            </w:r>
            <w:r>
              <w:rPr>
                <w:rFonts w:asciiTheme="minorHAnsi" w:hAnsiTheme="minorHAnsi" w:cstheme="minorBidi"/>
                <w:noProof/>
                <w:kern w:val="2"/>
                <w:sz w:val="24"/>
                <w:szCs w:val="24"/>
                <w:lang w:val="en-CA" w:eastAsia="en-CA"/>
                <w14:ligatures w14:val="standardContextual"/>
              </w:rPr>
              <w:tab/>
            </w:r>
            <w:r w:rsidRPr="00165EFE">
              <w:rPr>
                <w:rStyle w:val="Hyperlink"/>
                <w:noProof/>
              </w:rPr>
              <w:t>Architecture Diagram</w:t>
            </w:r>
            <w:r>
              <w:rPr>
                <w:noProof/>
                <w:webHidden/>
              </w:rPr>
              <w:tab/>
            </w:r>
            <w:r>
              <w:rPr>
                <w:noProof/>
                <w:webHidden/>
              </w:rPr>
              <w:fldChar w:fldCharType="begin"/>
            </w:r>
            <w:r>
              <w:rPr>
                <w:noProof/>
                <w:webHidden/>
              </w:rPr>
              <w:instrText xml:space="preserve"> PAGEREF _Toc223292899 \h </w:instrText>
            </w:r>
            <w:r>
              <w:rPr>
                <w:noProof/>
                <w:webHidden/>
              </w:rPr>
            </w:r>
            <w:r>
              <w:rPr>
                <w:noProof/>
                <w:webHidden/>
              </w:rPr>
              <w:fldChar w:fldCharType="separate"/>
            </w:r>
            <w:r>
              <w:rPr>
                <w:noProof/>
                <w:webHidden/>
              </w:rPr>
              <w:t>6</w:t>
            </w:r>
            <w:r>
              <w:rPr>
                <w:noProof/>
                <w:webHidden/>
              </w:rPr>
              <w:fldChar w:fldCharType="end"/>
            </w:r>
          </w:hyperlink>
        </w:p>
        <w:p w14:paraId="70A075CD" w14:textId="47AE140E"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900" w:history="1">
            <w:r w:rsidRPr="00165EFE">
              <w:rPr>
                <w:rStyle w:val="Hyperlink"/>
                <w:noProof/>
              </w:rPr>
              <w:t>2.</w:t>
            </w:r>
            <w:r>
              <w:rPr>
                <w:rFonts w:asciiTheme="minorHAnsi" w:hAnsiTheme="minorHAnsi" w:cstheme="minorBidi"/>
                <w:noProof/>
                <w:kern w:val="2"/>
                <w:sz w:val="24"/>
                <w:szCs w:val="24"/>
                <w:lang w:val="en-CA" w:eastAsia="en-CA"/>
                <w14:ligatures w14:val="standardContextual"/>
              </w:rPr>
              <w:tab/>
            </w:r>
            <w:r w:rsidRPr="00165EFE">
              <w:rPr>
                <w:rStyle w:val="Hyperlink"/>
                <w:noProof/>
              </w:rPr>
              <w:t>Component Delivery</w:t>
            </w:r>
            <w:r>
              <w:rPr>
                <w:noProof/>
                <w:webHidden/>
              </w:rPr>
              <w:tab/>
            </w:r>
            <w:r>
              <w:rPr>
                <w:noProof/>
                <w:webHidden/>
              </w:rPr>
              <w:fldChar w:fldCharType="begin"/>
            </w:r>
            <w:r>
              <w:rPr>
                <w:noProof/>
                <w:webHidden/>
              </w:rPr>
              <w:instrText xml:space="preserve"> PAGEREF _Toc223292900 \h </w:instrText>
            </w:r>
            <w:r>
              <w:rPr>
                <w:noProof/>
                <w:webHidden/>
              </w:rPr>
            </w:r>
            <w:r>
              <w:rPr>
                <w:noProof/>
                <w:webHidden/>
              </w:rPr>
              <w:fldChar w:fldCharType="separate"/>
            </w:r>
            <w:r>
              <w:rPr>
                <w:noProof/>
                <w:webHidden/>
              </w:rPr>
              <w:t>6</w:t>
            </w:r>
            <w:r>
              <w:rPr>
                <w:noProof/>
                <w:webHidden/>
              </w:rPr>
              <w:fldChar w:fldCharType="end"/>
            </w:r>
          </w:hyperlink>
        </w:p>
        <w:p w14:paraId="56D43A93" w14:textId="5E8084D7"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901" w:history="1">
            <w:r w:rsidRPr="00165EFE">
              <w:rPr>
                <w:rStyle w:val="Hyperlink"/>
                <w:noProof/>
              </w:rPr>
              <w:t>3.</w:t>
            </w:r>
            <w:r>
              <w:rPr>
                <w:rFonts w:asciiTheme="minorHAnsi" w:hAnsiTheme="minorHAnsi" w:cstheme="minorBidi"/>
                <w:noProof/>
                <w:kern w:val="2"/>
                <w:sz w:val="24"/>
                <w:szCs w:val="24"/>
                <w:lang w:val="en-CA" w:eastAsia="en-CA"/>
                <w14:ligatures w14:val="standardContextual"/>
              </w:rPr>
              <w:tab/>
            </w:r>
            <w:r w:rsidRPr="00165EFE">
              <w:rPr>
                <w:rStyle w:val="Hyperlink"/>
                <w:noProof/>
              </w:rPr>
              <w:t>Everything about Data</w:t>
            </w:r>
            <w:r>
              <w:rPr>
                <w:noProof/>
                <w:webHidden/>
              </w:rPr>
              <w:tab/>
            </w:r>
            <w:r>
              <w:rPr>
                <w:noProof/>
                <w:webHidden/>
              </w:rPr>
              <w:fldChar w:fldCharType="begin"/>
            </w:r>
            <w:r>
              <w:rPr>
                <w:noProof/>
                <w:webHidden/>
              </w:rPr>
              <w:instrText xml:space="preserve"> PAGEREF _Toc223292901 \h </w:instrText>
            </w:r>
            <w:r>
              <w:rPr>
                <w:noProof/>
                <w:webHidden/>
              </w:rPr>
            </w:r>
            <w:r>
              <w:rPr>
                <w:noProof/>
                <w:webHidden/>
              </w:rPr>
              <w:fldChar w:fldCharType="separate"/>
            </w:r>
            <w:r>
              <w:rPr>
                <w:noProof/>
                <w:webHidden/>
              </w:rPr>
              <w:t>7</w:t>
            </w:r>
            <w:r>
              <w:rPr>
                <w:noProof/>
                <w:webHidden/>
              </w:rPr>
              <w:fldChar w:fldCharType="end"/>
            </w:r>
          </w:hyperlink>
        </w:p>
        <w:p w14:paraId="26D7F20B" w14:textId="3C6EDB35"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902" w:history="1">
            <w:r w:rsidRPr="00165EFE">
              <w:rPr>
                <w:rStyle w:val="Hyperlink"/>
                <w:noProof/>
              </w:rPr>
              <w:t>4.</w:t>
            </w:r>
            <w:r>
              <w:rPr>
                <w:rFonts w:asciiTheme="minorHAnsi" w:hAnsiTheme="minorHAnsi" w:cstheme="minorBidi"/>
                <w:noProof/>
                <w:kern w:val="2"/>
                <w:sz w:val="24"/>
                <w:szCs w:val="24"/>
                <w:lang w:val="en-CA" w:eastAsia="en-CA"/>
                <w14:ligatures w14:val="standardContextual"/>
              </w:rPr>
              <w:tab/>
            </w:r>
            <w:r w:rsidRPr="00165EFE">
              <w:rPr>
                <w:rStyle w:val="Hyperlink"/>
                <w:noProof/>
              </w:rPr>
              <w:t>Programming Languages and Code Components</w:t>
            </w:r>
            <w:r>
              <w:rPr>
                <w:noProof/>
                <w:webHidden/>
              </w:rPr>
              <w:tab/>
            </w:r>
            <w:r>
              <w:rPr>
                <w:noProof/>
                <w:webHidden/>
              </w:rPr>
              <w:fldChar w:fldCharType="begin"/>
            </w:r>
            <w:r>
              <w:rPr>
                <w:noProof/>
                <w:webHidden/>
              </w:rPr>
              <w:instrText xml:space="preserve"> PAGEREF _Toc223292902 \h </w:instrText>
            </w:r>
            <w:r>
              <w:rPr>
                <w:noProof/>
                <w:webHidden/>
              </w:rPr>
            </w:r>
            <w:r>
              <w:rPr>
                <w:noProof/>
                <w:webHidden/>
              </w:rPr>
              <w:fldChar w:fldCharType="separate"/>
            </w:r>
            <w:r>
              <w:rPr>
                <w:noProof/>
                <w:webHidden/>
              </w:rPr>
              <w:t>7</w:t>
            </w:r>
            <w:r>
              <w:rPr>
                <w:noProof/>
                <w:webHidden/>
              </w:rPr>
              <w:fldChar w:fldCharType="end"/>
            </w:r>
          </w:hyperlink>
        </w:p>
        <w:p w14:paraId="456D6544" w14:textId="34CCFB2C"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903" w:history="1">
            <w:r w:rsidRPr="00165EFE">
              <w:rPr>
                <w:rStyle w:val="Hyperlink"/>
                <w:noProof/>
              </w:rPr>
              <w:t>5.</w:t>
            </w:r>
            <w:r>
              <w:rPr>
                <w:rFonts w:asciiTheme="minorHAnsi" w:hAnsiTheme="minorHAnsi" w:cstheme="minorBidi"/>
                <w:noProof/>
                <w:kern w:val="2"/>
                <w:sz w:val="24"/>
                <w:szCs w:val="24"/>
                <w:lang w:val="en-CA" w:eastAsia="en-CA"/>
                <w14:ligatures w14:val="standardContextual"/>
              </w:rPr>
              <w:tab/>
            </w:r>
            <w:r w:rsidRPr="00165EFE">
              <w:rPr>
                <w:rStyle w:val="Hyperlink"/>
                <w:noProof/>
              </w:rPr>
              <w:t>Application Deployment</w:t>
            </w:r>
            <w:r>
              <w:rPr>
                <w:noProof/>
                <w:webHidden/>
              </w:rPr>
              <w:tab/>
            </w:r>
            <w:r>
              <w:rPr>
                <w:noProof/>
                <w:webHidden/>
              </w:rPr>
              <w:fldChar w:fldCharType="begin"/>
            </w:r>
            <w:r>
              <w:rPr>
                <w:noProof/>
                <w:webHidden/>
              </w:rPr>
              <w:instrText xml:space="preserve"> PAGEREF _Toc223292903 \h </w:instrText>
            </w:r>
            <w:r>
              <w:rPr>
                <w:noProof/>
                <w:webHidden/>
              </w:rPr>
            </w:r>
            <w:r>
              <w:rPr>
                <w:noProof/>
                <w:webHidden/>
              </w:rPr>
              <w:fldChar w:fldCharType="separate"/>
            </w:r>
            <w:r>
              <w:rPr>
                <w:noProof/>
                <w:webHidden/>
              </w:rPr>
              <w:t>8</w:t>
            </w:r>
            <w:r>
              <w:rPr>
                <w:noProof/>
                <w:webHidden/>
              </w:rPr>
              <w:fldChar w:fldCharType="end"/>
            </w:r>
          </w:hyperlink>
        </w:p>
        <w:p w14:paraId="10D2B04E" w14:textId="60B32DCF" w:rsidR="00867801" w:rsidRDefault="00867801">
          <w:pPr>
            <w:pStyle w:val="TOC2"/>
            <w:tabs>
              <w:tab w:val="left" w:pos="720"/>
              <w:tab w:val="right" w:leader="dot" w:pos="9016"/>
            </w:tabs>
            <w:rPr>
              <w:rFonts w:asciiTheme="minorHAnsi" w:hAnsiTheme="minorHAnsi" w:cstheme="minorBidi"/>
              <w:noProof/>
              <w:kern w:val="2"/>
              <w:sz w:val="24"/>
              <w:szCs w:val="24"/>
              <w:lang w:val="en-CA" w:eastAsia="en-CA"/>
              <w14:ligatures w14:val="standardContextual"/>
            </w:rPr>
          </w:pPr>
          <w:hyperlink w:anchor="_Toc223292904" w:history="1">
            <w:r w:rsidRPr="00165EFE">
              <w:rPr>
                <w:rStyle w:val="Hyperlink"/>
                <w:noProof/>
              </w:rPr>
              <w:t>6.</w:t>
            </w:r>
            <w:r>
              <w:rPr>
                <w:rFonts w:asciiTheme="minorHAnsi" w:hAnsiTheme="minorHAnsi" w:cstheme="minorBidi"/>
                <w:noProof/>
                <w:kern w:val="2"/>
                <w:sz w:val="24"/>
                <w:szCs w:val="24"/>
                <w:lang w:val="en-CA" w:eastAsia="en-CA"/>
                <w14:ligatures w14:val="standardContextual"/>
              </w:rPr>
              <w:tab/>
            </w:r>
            <w:r w:rsidRPr="00165EFE">
              <w:rPr>
                <w:rStyle w:val="Hyperlink"/>
                <w:noProof/>
              </w:rPr>
              <w:t>Components Integration</w:t>
            </w:r>
            <w:r>
              <w:rPr>
                <w:noProof/>
                <w:webHidden/>
              </w:rPr>
              <w:tab/>
            </w:r>
            <w:r>
              <w:rPr>
                <w:noProof/>
                <w:webHidden/>
              </w:rPr>
              <w:fldChar w:fldCharType="begin"/>
            </w:r>
            <w:r>
              <w:rPr>
                <w:noProof/>
                <w:webHidden/>
              </w:rPr>
              <w:instrText xml:space="preserve"> PAGEREF _Toc223292904 \h </w:instrText>
            </w:r>
            <w:r>
              <w:rPr>
                <w:noProof/>
                <w:webHidden/>
              </w:rPr>
            </w:r>
            <w:r>
              <w:rPr>
                <w:noProof/>
                <w:webHidden/>
              </w:rPr>
              <w:fldChar w:fldCharType="separate"/>
            </w:r>
            <w:r>
              <w:rPr>
                <w:noProof/>
                <w:webHidden/>
              </w:rPr>
              <w:t>8</w:t>
            </w:r>
            <w:r>
              <w:rPr>
                <w:noProof/>
                <w:webHidden/>
              </w:rPr>
              <w:fldChar w:fldCharType="end"/>
            </w:r>
          </w:hyperlink>
        </w:p>
        <w:p w14:paraId="7DC26890" w14:textId="47C2C97E" w:rsidR="00867801" w:rsidRDefault="00867801">
          <w:pPr>
            <w:pStyle w:val="TOC1"/>
            <w:tabs>
              <w:tab w:val="right" w:leader="dot" w:pos="9016"/>
            </w:tabs>
            <w:rPr>
              <w:rFonts w:asciiTheme="minorHAnsi" w:hAnsiTheme="minorHAnsi" w:cstheme="minorBidi"/>
              <w:noProof/>
              <w:kern w:val="2"/>
              <w:sz w:val="24"/>
              <w:szCs w:val="24"/>
              <w:lang w:val="en-CA" w:eastAsia="en-CA"/>
              <w14:ligatures w14:val="standardContextual"/>
            </w:rPr>
          </w:pPr>
          <w:hyperlink w:anchor="_Toc223292905" w:history="1">
            <w:r w:rsidRPr="00165EFE">
              <w:rPr>
                <w:rStyle w:val="Hyperlink"/>
                <w:noProof/>
              </w:rPr>
              <w:t>Security</w:t>
            </w:r>
            <w:r>
              <w:rPr>
                <w:noProof/>
                <w:webHidden/>
              </w:rPr>
              <w:tab/>
            </w:r>
            <w:r>
              <w:rPr>
                <w:noProof/>
                <w:webHidden/>
              </w:rPr>
              <w:fldChar w:fldCharType="begin"/>
            </w:r>
            <w:r>
              <w:rPr>
                <w:noProof/>
                <w:webHidden/>
              </w:rPr>
              <w:instrText xml:space="preserve"> PAGEREF _Toc223292905 \h </w:instrText>
            </w:r>
            <w:r>
              <w:rPr>
                <w:noProof/>
                <w:webHidden/>
              </w:rPr>
            </w:r>
            <w:r>
              <w:rPr>
                <w:noProof/>
                <w:webHidden/>
              </w:rPr>
              <w:fldChar w:fldCharType="separate"/>
            </w:r>
            <w:r>
              <w:rPr>
                <w:noProof/>
                <w:webHidden/>
              </w:rPr>
              <w:t>9</w:t>
            </w:r>
            <w:r>
              <w:rPr>
                <w:noProof/>
                <w:webHidden/>
              </w:rPr>
              <w:fldChar w:fldCharType="end"/>
            </w:r>
          </w:hyperlink>
        </w:p>
        <w:p w14:paraId="2632606A" w14:textId="463E35AD" w:rsidR="00867801" w:rsidRDefault="00867801">
          <w:pPr>
            <w:pStyle w:val="TOC2"/>
            <w:tabs>
              <w:tab w:val="right" w:leader="dot" w:pos="9016"/>
            </w:tabs>
            <w:rPr>
              <w:rFonts w:asciiTheme="minorHAnsi" w:hAnsiTheme="minorHAnsi" w:cstheme="minorBidi"/>
              <w:noProof/>
              <w:kern w:val="2"/>
              <w:sz w:val="24"/>
              <w:szCs w:val="24"/>
              <w:lang w:val="en-CA" w:eastAsia="en-CA"/>
              <w14:ligatures w14:val="standardContextual"/>
            </w:rPr>
          </w:pPr>
          <w:hyperlink w:anchor="_Toc223292906" w:history="1">
            <w:r w:rsidRPr="00165EFE">
              <w:rPr>
                <w:rStyle w:val="Hyperlink"/>
                <w:noProof/>
              </w:rPr>
              <w:t>Data Security</w:t>
            </w:r>
            <w:r>
              <w:rPr>
                <w:noProof/>
                <w:webHidden/>
              </w:rPr>
              <w:tab/>
            </w:r>
            <w:r>
              <w:rPr>
                <w:noProof/>
                <w:webHidden/>
              </w:rPr>
              <w:fldChar w:fldCharType="begin"/>
            </w:r>
            <w:r>
              <w:rPr>
                <w:noProof/>
                <w:webHidden/>
              </w:rPr>
              <w:instrText xml:space="preserve"> PAGEREF _Toc223292906 \h </w:instrText>
            </w:r>
            <w:r>
              <w:rPr>
                <w:noProof/>
                <w:webHidden/>
              </w:rPr>
            </w:r>
            <w:r>
              <w:rPr>
                <w:noProof/>
                <w:webHidden/>
              </w:rPr>
              <w:fldChar w:fldCharType="separate"/>
            </w:r>
            <w:r>
              <w:rPr>
                <w:noProof/>
                <w:webHidden/>
              </w:rPr>
              <w:t>9</w:t>
            </w:r>
            <w:r>
              <w:rPr>
                <w:noProof/>
                <w:webHidden/>
              </w:rPr>
              <w:fldChar w:fldCharType="end"/>
            </w:r>
          </w:hyperlink>
        </w:p>
        <w:p w14:paraId="75A97EF9" w14:textId="58E4793F" w:rsidR="00867801" w:rsidRDefault="00867801">
          <w:pPr>
            <w:pStyle w:val="TOC2"/>
            <w:tabs>
              <w:tab w:val="right" w:leader="dot" w:pos="9016"/>
            </w:tabs>
            <w:rPr>
              <w:rFonts w:asciiTheme="minorHAnsi" w:hAnsiTheme="minorHAnsi" w:cstheme="minorBidi"/>
              <w:noProof/>
              <w:kern w:val="2"/>
              <w:sz w:val="24"/>
              <w:szCs w:val="24"/>
              <w:lang w:val="en-CA" w:eastAsia="en-CA"/>
              <w14:ligatures w14:val="standardContextual"/>
            </w:rPr>
          </w:pPr>
          <w:hyperlink w:anchor="_Toc223292907" w:history="1">
            <w:r w:rsidRPr="00165EFE">
              <w:rPr>
                <w:rStyle w:val="Hyperlink"/>
                <w:noProof/>
              </w:rPr>
              <w:t>Application Security:</w:t>
            </w:r>
            <w:r>
              <w:rPr>
                <w:noProof/>
                <w:webHidden/>
              </w:rPr>
              <w:tab/>
            </w:r>
            <w:r>
              <w:rPr>
                <w:noProof/>
                <w:webHidden/>
              </w:rPr>
              <w:fldChar w:fldCharType="begin"/>
            </w:r>
            <w:r>
              <w:rPr>
                <w:noProof/>
                <w:webHidden/>
              </w:rPr>
              <w:instrText xml:space="preserve"> PAGEREF _Toc223292907 \h </w:instrText>
            </w:r>
            <w:r>
              <w:rPr>
                <w:noProof/>
                <w:webHidden/>
              </w:rPr>
            </w:r>
            <w:r>
              <w:rPr>
                <w:noProof/>
                <w:webHidden/>
              </w:rPr>
              <w:fldChar w:fldCharType="separate"/>
            </w:r>
            <w:r>
              <w:rPr>
                <w:noProof/>
                <w:webHidden/>
              </w:rPr>
              <w:t>9</w:t>
            </w:r>
            <w:r>
              <w:rPr>
                <w:noProof/>
                <w:webHidden/>
              </w:rPr>
              <w:fldChar w:fldCharType="end"/>
            </w:r>
          </w:hyperlink>
        </w:p>
        <w:p w14:paraId="027906B4" w14:textId="02150750" w:rsidR="00867801" w:rsidRDefault="00867801">
          <w:pPr>
            <w:pStyle w:val="TOC2"/>
            <w:tabs>
              <w:tab w:val="right" w:leader="dot" w:pos="9016"/>
            </w:tabs>
            <w:rPr>
              <w:rFonts w:asciiTheme="minorHAnsi" w:hAnsiTheme="minorHAnsi" w:cstheme="minorBidi"/>
              <w:noProof/>
              <w:kern w:val="2"/>
              <w:sz w:val="24"/>
              <w:szCs w:val="24"/>
              <w:lang w:val="en-CA" w:eastAsia="en-CA"/>
              <w14:ligatures w14:val="standardContextual"/>
            </w:rPr>
          </w:pPr>
          <w:hyperlink w:anchor="_Toc223292908" w:history="1">
            <w:r w:rsidRPr="00165EFE">
              <w:rPr>
                <w:rStyle w:val="Hyperlink"/>
                <w:noProof/>
              </w:rPr>
              <w:t>Security Recommendation:</w:t>
            </w:r>
            <w:r>
              <w:rPr>
                <w:noProof/>
                <w:webHidden/>
              </w:rPr>
              <w:tab/>
            </w:r>
            <w:r>
              <w:rPr>
                <w:noProof/>
                <w:webHidden/>
              </w:rPr>
              <w:fldChar w:fldCharType="begin"/>
            </w:r>
            <w:r>
              <w:rPr>
                <w:noProof/>
                <w:webHidden/>
              </w:rPr>
              <w:instrText xml:space="preserve"> PAGEREF _Toc223292908 \h </w:instrText>
            </w:r>
            <w:r>
              <w:rPr>
                <w:noProof/>
                <w:webHidden/>
              </w:rPr>
            </w:r>
            <w:r>
              <w:rPr>
                <w:noProof/>
                <w:webHidden/>
              </w:rPr>
              <w:fldChar w:fldCharType="separate"/>
            </w:r>
            <w:r>
              <w:rPr>
                <w:noProof/>
                <w:webHidden/>
              </w:rPr>
              <w:t>10</w:t>
            </w:r>
            <w:r>
              <w:rPr>
                <w:noProof/>
                <w:webHidden/>
              </w:rPr>
              <w:fldChar w:fldCharType="end"/>
            </w:r>
          </w:hyperlink>
        </w:p>
        <w:p w14:paraId="7802DEC2" w14:textId="00511E84" w:rsidR="00867801" w:rsidRDefault="00867801">
          <w:pPr>
            <w:pStyle w:val="TOC1"/>
            <w:tabs>
              <w:tab w:val="right" w:leader="dot" w:pos="9016"/>
            </w:tabs>
            <w:rPr>
              <w:rFonts w:asciiTheme="minorHAnsi" w:hAnsiTheme="minorHAnsi" w:cstheme="minorBidi"/>
              <w:noProof/>
              <w:kern w:val="2"/>
              <w:sz w:val="24"/>
              <w:szCs w:val="24"/>
              <w:lang w:val="en-CA" w:eastAsia="en-CA"/>
              <w14:ligatures w14:val="standardContextual"/>
            </w:rPr>
          </w:pPr>
          <w:hyperlink w:anchor="_Toc223292909" w:history="1">
            <w:r w:rsidRPr="00165EFE">
              <w:rPr>
                <w:rStyle w:val="Hyperlink"/>
                <w:noProof/>
              </w:rPr>
              <w:t>Conclusion:</w:t>
            </w:r>
            <w:r>
              <w:rPr>
                <w:noProof/>
                <w:webHidden/>
              </w:rPr>
              <w:tab/>
            </w:r>
            <w:r>
              <w:rPr>
                <w:noProof/>
                <w:webHidden/>
              </w:rPr>
              <w:fldChar w:fldCharType="begin"/>
            </w:r>
            <w:r>
              <w:rPr>
                <w:noProof/>
                <w:webHidden/>
              </w:rPr>
              <w:instrText xml:space="preserve"> PAGEREF _Toc223292909 \h </w:instrText>
            </w:r>
            <w:r>
              <w:rPr>
                <w:noProof/>
                <w:webHidden/>
              </w:rPr>
            </w:r>
            <w:r>
              <w:rPr>
                <w:noProof/>
                <w:webHidden/>
              </w:rPr>
              <w:fldChar w:fldCharType="separate"/>
            </w:r>
            <w:r>
              <w:rPr>
                <w:noProof/>
                <w:webHidden/>
              </w:rPr>
              <w:t>11</w:t>
            </w:r>
            <w:r>
              <w:rPr>
                <w:noProof/>
                <w:webHidden/>
              </w:rPr>
              <w:fldChar w:fldCharType="end"/>
            </w:r>
          </w:hyperlink>
        </w:p>
        <w:p w14:paraId="1F78AE74" w14:textId="430C6387" w:rsidR="00867801" w:rsidRDefault="00867801">
          <w:r>
            <w:rPr>
              <w:b/>
              <w:bCs/>
              <w:noProof/>
            </w:rPr>
            <w:fldChar w:fldCharType="end"/>
          </w:r>
        </w:p>
      </w:sdtContent>
    </w:sdt>
    <w:p w14:paraId="115D42EB" w14:textId="77777777" w:rsidR="000A4C36" w:rsidRDefault="000A4C36">
      <w:pPr>
        <w:spacing w:after="160" w:line="278" w:lineRule="auto"/>
        <w:rPr>
          <w:rFonts w:eastAsiaTheme="majorEastAsia" w:cs="Arial"/>
          <w:b/>
          <w:sz w:val="32"/>
          <w:szCs w:val="32"/>
          <w:u w:val="single"/>
        </w:rPr>
      </w:pPr>
      <w:r>
        <w:br w:type="page"/>
      </w:r>
    </w:p>
    <w:p w14:paraId="43E12D4B" w14:textId="57FFF4C0" w:rsidR="00A31D07" w:rsidRDefault="00A31D07" w:rsidP="00A31D07">
      <w:pPr>
        <w:pStyle w:val="Heading1"/>
      </w:pPr>
      <w:bookmarkStart w:id="0" w:name="_Toc223292890"/>
      <w:r w:rsidRPr="00A31D07">
        <w:lastRenderedPageBreak/>
        <w:t xml:space="preserve">Project </w:t>
      </w:r>
      <w:r w:rsidRPr="00A31D07">
        <w:rPr>
          <w:rStyle w:val="Heading1Char"/>
          <w:b/>
        </w:rPr>
        <w:t>Introduction</w:t>
      </w:r>
      <w:r w:rsidRPr="00A31D07">
        <w:t>:</w:t>
      </w:r>
      <w:bookmarkEnd w:id="0"/>
    </w:p>
    <w:p w14:paraId="64B1261C" w14:textId="77777777" w:rsidR="00A31D07" w:rsidRDefault="00A31D07" w:rsidP="00A31D07"/>
    <w:p w14:paraId="15B9B7E4" w14:textId="77777777" w:rsidR="00451A28" w:rsidRDefault="00A31D07" w:rsidP="00A31D07">
      <w:r>
        <w:t xml:space="preserve">The project is named </w:t>
      </w:r>
      <w:r w:rsidRPr="00A31D07">
        <w:rPr>
          <w:b/>
          <w:bCs/>
        </w:rPr>
        <w:t>ATS Resume Tailor</w:t>
      </w:r>
      <w:r>
        <w:rPr>
          <w:b/>
          <w:bCs/>
        </w:rPr>
        <w:t xml:space="preserve"> </w:t>
      </w:r>
      <w:r w:rsidR="00451A28">
        <w:t>which is a GenAI application that tailor/transform your master resume based on the job description provided. It also makes sure that the relevant keywords from the job description is present in the created resume and structure the resume that it follows the format accepted by ATS.</w:t>
      </w:r>
    </w:p>
    <w:p w14:paraId="7F4B5C16" w14:textId="77777777" w:rsidR="00451A28" w:rsidRDefault="00451A28" w:rsidP="00A31D07"/>
    <w:p w14:paraId="078711B2" w14:textId="34FF005B" w:rsidR="00A31D07" w:rsidRDefault="00451A28" w:rsidP="00A31D07">
      <w:r>
        <w:t xml:space="preserve">The application is addressing the critical pain point of job applicant in their job searching. Manual tailoring resume for each job applicant is a time-consuming job and is often inconsistent. </w:t>
      </w:r>
    </w:p>
    <w:p w14:paraId="7A339473" w14:textId="77777777" w:rsidR="00451A28" w:rsidRDefault="00451A28" w:rsidP="00A31D07"/>
    <w:p w14:paraId="423C4BEA" w14:textId="0D5DE6F4" w:rsidR="00451A28" w:rsidRPr="00451A28" w:rsidRDefault="00451A28" w:rsidP="00907734">
      <w:r>
        <w:t>ATS Resume Tailor is doing following task currently.</w:t>
      </w:r>
    </w:p>
    <w:p w14:paraId="77619CE8" w14:textId="5EA3D424" w:rsidR="00451A28" w:rsidRPr="00451A28" w:rsidRDefault="00451A28" w:rsidP="00451A28">
      <w:pPr>
        <w:pStyle w:val="ListParagraph"/>
        <w:numPr>
          <w:ilvl w:val="0"/>
          <w:numId w:val="16"/>
        </w:numPr>
        <w:rPr>
          <w:rFonts w:cs="Arial"/>
        </w:rPr>
      </w:pPr>
      <w:r w:rsidRPr="00451A28">
        <w:rPr>
          <w:rFonts w:cs="Arial"/>
        </w:rPr>
        <w:t>Extracting text from uploaded PDF resumes</w:t>
      </w:r>
    </w:p>
    <w:p w14:paraId="76CD5A87" w14:textId="68669912" w:rsidR="00451A28" w:rsidRPr="00451A28" w:rsidRDefault="00451A28" w:rsidP="00451A28">
      <w:pPr>
        <w:pStyle w:val="ListParagraph"/>
        <w:numPr>
          <w:ilvl w:val="0"/>
          <w:numId w:val="16"/>
        </w:numPr>
        <w:rPr>
          <w:rFonts w:cs="Arial"/>
        </w:rPr>
      </w:pPr>
      <w:r w:rsidRPr="00451A28">
        <w:rPr>
          <w:rFonts w:cs="Arial"/>
        </w:rPr>
        <w:t>Analyzing job descriptions to identify key requirements</w:t>
      </w:r>
    </w:p>
    <w:p w14:paraId="3F16DCC3" w14:textId="3A16AC01" w:rsidR="00451A28" w:rsidRPr="00451A28" w:rsidRDefault="00451A28" w:rsidP="00451A28">
      <w:pPr>
        <w:pStyle w:val="ListParagraph"/>
        <w:numPr>
          <w:ilvl w:val="0"/>
          <w:numId w:val="16"/>
        </w:numPr>
        <w:rPr>
          <w:rFonts w:cs="Arial"/>
        </w:rPr>
      </w:pPr>
      <w:r w:rsidRPr="00451A28">
        <w:rPr>
          <w:rFonts w:cs="Arial"/>
        </w:rPr>
        <w:t>Intelligently filtering and rewriting resume content to match job requirements</w:t>
      </w:r>
    </w:p>
    <w:p w14:paraId="6B1FF815" w14:textId="335327F8" w:rsidR="00451A28" w:rsidRPr="00451A28" w:rsidRDefault="00451A28" w:rsidP="00451A28">
      <w:pPr>
        <w:pStyle w:val="ListParagraph"/>
        <w:numPr>
          <w:ilvl w:val="0"/>
          <w:numId w:val="16"/>
        </w:numPr>
        <w:rPr>
          <w:rFonts w:cs="Arial"/>
        </w:rPr>
      </w:pPr>
      <w:r w:rsidRPr="00451A28">
        <w:rPr>
          <w:rFonts w:cs="Arial"/>
        </w:rPr>
        <w:t>Generating professionally formatted PDF outputs</w:t>
      </w:r>
    </w:p>
    <w:p w14:paraId="447D3643" w14:textId="48DFD0E4" w:rsidR="00451A28" w:rsidRPr="00451A28" w:rsidRDefault="00451A28" w:rsidP="00451A28">
      <w:pPr>
        <w:pStyle w:val="ListParagraph"/>
        <w:numPr>
          <w:ilvl w:val="0"/>
          <w:numId w:val="16"/>
        </w:numPr>
        <w:rPr>
          <w:rFonts w:cs="Arial"/>
        </w:rPr>
      </w:pPr>
      <w:r w:rsidRPr="00451A28">
        <w:rPr>
          <w:rFonts w:cs="Arial"/>
        </w:rPr>
        <w:t>Providing email delivery of tailored resumes</w:t>
      </w:r>
    </w:p>
    <w:p w14:paraId="12979344" w14:textId="3416194A" w:rsidR="00451A28" w:rsidRDefault="00451A28" w:rsidP="00451A28">
      <w:pPr>
        <w:pStyle w:val="ListParagraph"/>
        <w:numPr>
          <w:ilvl w:val="0"/>
          <w:numId w:val="16"/>
        </w:numPr>
        <w:rPr>
          <w:rFonts w:cs="Arial"/>
        </w:rPr>
      </w:pPr>
      <w:r w:rsidRPr="00451A28">
        <w:rPr>
          <w:rFonts w:cs="Arial"/>
        </w:rPr>
        <w:t>Tracking usage analytics for administrators</w:t>
      </w:r>
    </w:p>
    <w:p w14:paraId="71930479" w14:textId="77777777" w:rsidR="00451A28" w:rsidRDefault="00451A28" w:rsidP="00451A28">
      <w:pPr>
        <w:rPr>
          <w:rFonts w:cs="Arial"/>
        </w:rPr>
      </w:pPr>
    </w:p>
    <w:p w14:paraId="49C6286F" w14:textId="257BCD5D" w:rsidR="00451A28" w:rsidRDefault="00451A28" w:rsidP="00451A28">
      <w:pPr>
        <w:rPr>
          <w:rFonts w:cs="Arial"/>
        </w:rPr>
      </w:pPr>
      <w:r>
        <w:rPr>
          <w:rFonts w:cs="Arial"/>
        </w:rPr>
        <w:t>Target Users:</w:t>
      </w:r>
    </w:p>
    <w:p w14:paraId="353A2630" w14:textId="61A525E4" w:rsidR="00451A28" w:rsidRDefault="00451A28" w:rsidP="00451A28">
      <w:pPr>
        <w:pStyle w:val="ListParagraph"/>
        <w:numPr>
          <w:ilvl w:val="0"/>
          <w:numId w:val="17"/>
        </w:numPr>
        <w:rPr>
          <w:rFonts w:cs="Arial"/>
        </w:rPr>
      </w:pPr>
      <w:r>
        <w:rPr>
          <w:rFonts w:cs="Arial"/>
        </w:rPr>
        <w:t>Job Applicant.</w:t>
      </w:r>
    </w:p>
    <w:p w14:paraId="28BF67EE" w14:textId="1460CA46" w:rsidR="00451A28" w:rsidRDefault="00451A28" w:rsidP="00451A28">
      <w:pPr>
        <w:pStyle w:val="ListParagraph"/>
        <w:numPr>
          <w:ilvl w:val="0"/>
          <w:numId w:val="17"/>
        </w:numPr>
        <w:rPr>
          <w:rFonts w:cs="Arial"/>
        </w:rPr>
      </w:pPr>
      <w:r>
        <w:rPr>
          <w:rFonts w:cs="Arial"/>
        </w:rPr>
        <w:t>System Admin for tracking performance.</w:t>
      </w:r>
    </w:p>
    <w:p w14:paraId="11F31C64" w14:textId="77777777" w:rsidR="00451A28" w:rsidRDefault="00451A28" w:rsidP="00451A28">
      <w:pPr>
        <w:rPr>
          <w:rFonts w:cs="Arial"/>
        </w:rPr>
      </w:pPr>
    </w:p>
    <w:p w14:paraId="20D6BCD5" w14:textId="43737352" w:rsidR="00451A28" w:rsidRPr="00451A28" w:rsidRDefault="00451A28" w:rsidP="00451A28">
      <w:pPr>
        <w:rPr>
          <w:rFonts w:cs="Arial"/>
        </w:rPr>
      </w:pPr>
      <w:r>
        <w:rPr>
          <w:rFonts w:cs="Arial"/>
        </w:rPr>
        <w:t>Performance Metrics:</w:t>
      </w:r>
    </w:p>
    <w:p w14:paraId="69170048" w14:textId="13F05254" w:rsidR="00451A28" w:rsidRPr="00451A28" w:rsidRDefault="00451A28" w:rsidP="00451A28">
      <w:pPr>
        <w:pStyle w:val="ListParagraph"/>
        <w:numPr>
          <w:ilvl w:val="0"/>
          <w:numId w:val="18"/>
        </w:numPr>
        <w:rPr>
          <w:rFonts w:cs="Arial"/>
        </w:rPr>
      </w:pPr>
      <w:r w:rsidRPr="00451A28">
        <w:rPr>
          <w:rFonts w:cs="Arial"/>
        </w:rPr>
        <w:t>Response Time: &lt; 30 seconds for resume tailoring (AI processing is the bottleneck</w:t>
      </w:r>
      <w:r w:rsidR="000438E8">
        <w:rPr>
          <w:rFonts w:cs="Arial"/>
        </w:rPr>
        <w:t xml:space="preserve"> and include Lambda cold start</w:t>
      </w:r>
      <w:r w:rsidRPr="00451A28">
        <w:rPr>
          <w:rFonts w:cs="Arial"/>
        </w:rPr>
        <w:t>)</w:t>
      </w:r>
    </w:p>
    <w:p w14:paraId="3272C03F" w14:textId="55784BA8" w:rsidR="00451A28" w:rsidRPr="00451A28" w:rsidRDefault="00451A28" w:rsidP="00451A28">
      <w:pPr>
        <w:pStyle w:val="ListParagraph"/>
        <w:numPr>
          <w:ilvl w:val="0"/>
          <w:numId w:val="18"/>
        </w:numPr>
        <w:rPr>
          <w:rFonts w:cs="Arial"/>
        </w:rPr>
      </w:pPr>
      <w:r w:rsidRPr="00451A28">
        <w:rPr>
          <w:rFonts w:cs="Arial"/>
        </w:rPr>
        <w:t>Availability: 99.5% uptime (acceptable for non-critical application)</w:t>
      </w:r>
    </w:p>
    <w:p w14:paraId="7745EE8D" w14:textId="4E1CDBB9" w:rsidR="00451A28" w:rsidRPr="00451A28" w:rsidRDefault="00451A28" w:rsidP="00451A28">
      <w:pPr>
        <w:pStyle w:val="ListParagraph"/>
        <w:numPr>
          <w:ilvl w:val="0"/>
          <w:numId w:val="18"/>
        </w:numPr>
        <w:rPr>
          <w:rFonts w:cs="Arial"/>
        </w:rPr>
      </w:pPr>
      <w:r w:rsidRPr="00451A28">
        <w:rPr>
          <w:rFonts w:cs="Arial"/>
        </w:rPr>
        <w:t xml:space="preserve">Scalability: </w:t>
      </w:r>
      <w:r>
        <w:rPr>
          <w:rFonts w:cs="Arial"/>
        </w:rPr>
        <w:t>Currently s</w:t>
      </w:r>
      <w:r w:rsidRPr="00451A28">
        <w:rPr>
          <w:rFonts w:cs="Arial"/>
        </w:rPr>
        <w:t>upport 100-500 concurrent user</w:t>
      </w:r>
      <w:r>
        <w:rPr>
          <w:rFonts w:cs="Arial"/>
        </w:rPr>
        <w:t>s.</w:t>
      </w:r>
    </w:p>
    <w:p w14:paraId="50DD83DE" w14:textId="6CD92040" w:rsidR="00451A28" w:rsidRPr="00451A28" w:rsidRDefault="00451A28" w:rsidP="00451A28">
      <w:pPr>
        <w:pStyle w:val="ListParagraph"/>
        <w:numPr>
          <w:ilvl w:val="0"/>
          <w:numId w:val="18"/>
        </w:numPr>
        <w:rPr>
          <w:rFonts w:cs="Arial"/>
        </w:rPr>
      </w:pPr>
      <w:r w:rsidRPr="00451A28">
        <w:rPr>
          <w:rFonts w:cs="Arial"/>
        </w:rPr>
        <w:t>Data Processing: Handle resume PDFs up to 5MB</w:t>
      </w:r>
    </w:p>
    <w:p w14:paraId="027DB5AE" w14:textId="77777777" w:rsidR="00451A28" w:rsidRPr="00451A28" w:rsidRDefault="00451A28" w:rsidP="00451A28">
      <w:pPr>
        <w:rPr>
          <w:rFonts w:cs="Arial"/>
        </w:rPr>
      </w:pPr>
    </w:p>
    <w:p w14:paraId="38838A93" w14:textId="77777777" w:rsidR="00B143A7" w:rsidRDefault="00B143A7" w:rsidP="00907734">
      <w:pPr>
        <w:rPr>
          <w:rFonts w:ascii="system-ui" w:hAnsi="system-ui"/>
          <w:sz w:val="20"/>
          <w:szCs w:val="20"/>
        </w:rPr>
      </w:pPr>
    </w:p>
    <w:p w14:paraId="49EE39D4" w14:textId="532D57FA" w:rsidR="00B143A7" w:rsidRDefault="00B143A7" w:rsidP="00B143A7">
      <w:pPr>
        <w:pStyle w:val="Heading1"/>
      </w:pPr>
      <w:bookmarkStart w:id="1" w:name="_Toc223292891"/>
      <w:r>
        <w:t>AWS Services Used:</w:t>
      </w:r>
      <w:bookmarkEnd w:id="1"/>
    </w:p>
    <w:p w14:paraId="46F5083E" w14:textId="4D4DA2E8" w:rsidR="00BD319D" w:rsidRPr="00BD319D" w:rsidRDefault="00BD319D" w:rsidP="00BD319D">
      <w:r>
        <w:t xml:space="preserve">The whole solution is being build considering and prioritizing cost. </w:t>
      </w:r>
      <w:r w:rsidR="00AF6231">
        <w:t>So,</w:t>
      </w:r>
      <w:r>
        <w:t xml:space="preserve"> most of the services we are using are cost effective in comparison to their alternatives.</w:t>
      </w:r>
    </w:p>
    <w:p w14:paraId="450CD6F2" w14:textId="256AFE51" w:rsidR="00D262BF" w:rsidRPr="00D262BF" w:rsidRDefault="00B143A7" w:rsidP="00D262BF">
      <w:pPr>
        <w:pStyle w:val="Heading2"/>
        <w:numPr>
          <w:ilvl w:val="0"/>
          <w:numId w:val="22"/>
        </w:numPr>
      </w:pPr>
      <w:bookmarkStart w:id="2" w:name="_Toc223292892"/>
      <w:r>
        <w:t>AWS S3</w:t>
      </w:r>
      <w:bookmarkEnd w:id="2"/>
    </w:p>
    <w:p w14:paraId="6FEF2D46" w14:textId="17406108" w:rsidR="00B143A7" w:rsidRDefault="000438E8" w:rsidP="00B143A7">
      <w:r>
        <w:t>We are currently using S3 for</w:t>
      </w:r>
      <w:r w:rsidR="00D262BF">
        <w:t xml:space="preserve"> two things</w:t>
      </w:r>
    </w:p>
    <w:p w14:paraId="2641B19D" w14:textId="3AC8C017" w:rsidR="00D262BF" w:rsidRDefault="00D262BF" w:rsidP="00D262BF">
      <w:pPr>
        <w:pStyle w:val="ListParagraph"/>
        <w:numPr>
          <w:ilvl w:val="1"/>
          <w:numId w:val="22"/>
        </w:numPr>
      </w:pPr>
      <w:r>
        <w:t>Hosting our frontend web application.</w:t>
      </w:r>
    </w:p>
    <w:p w14:paraId="78925E5B" w14:textId="6F550B5D" w:rsidR="00B143A7" w:rsidRDefault="00D262BF" w:rsidP="00B143A7">
      <w:pPr>
        <w:pStyle w:val="ListParagraph"/>
        <w:numPr>
          <w:ilvl w:val="1"/>
          <w:numId w:val="22"/>
        </w:numPr>
      </w:pPr>
      <w:r>
        <w:t>Storing master resume.</w:t>
      </w:r>
    </w:p>
    <w:p w14:paraId="57EA993B" w14:textId="77777777" w:rsidR="00D262BF" w:rsidRDefault="00D262BF" w:rsidP="00D262BF"/>
    <w:p w14:paraId="062CBCD0" w14:textId="13600ED8" w:rsidR="00D262BF" w:rsidRDefault="00D262BF" w:rsidP="00B143A7">
      <w:r>
        <w:t>Alternative for hosting:</w:t>
      </w:r>
    </w:p>
    <w:p w14:paraId="6024FEA9" w14:textId="047C302C" w:rsidR="00D262BF" w:rsidRDefault="00D262BF" w:rsidP="00D262BF">
      <w:pPr>
        <w:pStyle w:val="ListParagraph"/>
        <w:numPr>
          <w:ilvl w:val="0"/>
          <w:numId w:val="29"/>
        </w:numPr>
      </w:pPr>
      <w:r>
        <w:t>AWS Amplify.</w:t>
      </w:r>
    </w:p>
    <w:p w14:paraId="55F4AFDA" w14:textId="50ECDEC3" w:rsidR="00D262BF" w:rsidRDefault="00D262BF" w:rsidP="00D262BF">
      <w:pPr>
        <w:pStyle w:val="ListParagraph"/>
        <w:numPr>
          <w:ilvl w:val="0"/>
          <w:numId w:val="29"/>
        </w:numPr>
      </w:pPr>
      <w:r>
        <w:t>AWS EC2</w:t>
      </w:r>
    </w:p>
    <w:p w14:paraId="464D5224" w14:textId="4A759BD2" w:rsidR="00D262BF" w:rsidRDefault="00D262BF" w:rsidP="00D262BF">
      <w:r>
        <w:t>Alternative for Storage</w:t>
      </w:r>
    </w:p>
    <w:p w14:paraId="7CC9E468" w14:textId="128AF648" w:rsidR="00D262BF" w:rsidRDefault="00D262BF" w:rsidP="00D262BF">
      <w:pPr>
        <w:pStyle w:val="ListParagraph"/>
        <w:numPr>
          <w:ilvl w:val="1"/>
          <w:numId w:val="22"/>
        </w:numPr>
      </w:pPr>
      <w:r>
        <w:t>AWS EBS</w:t>
      </w:r>
    </w:p>
    <w:p w14:paraId="1F9E6B68" w14:textId="6EA9B818" w:rsidR="00D262BF" w:rsidRDefault="00D262BF" w:rsidP="00D262BF">
      <w:pPr>
        <w:pStyle w:val="ListParagraph"/>
        <w:numPr>
          <w:ilvl w:val="1"/>
          <w:numId w:val="22"/>
        </w:numPr>
      </w:pPr>
      <w:r>
        <w:t>AWS EFS</w:t>
      </w:r>
    </w:p>
    <w:p w14:paraId="40BE208B" w14:textId="77777777" w:rsidR="00D262BF" w:rsidRDefault="00D262BF" w:rsidP="00D262BF"/>
    <w:p w14:paraId="6AF8A24B" w14:textId="0C05184E" w:rsidR="00D262BF" w:rsidRDefault="00D262BF" w:rsidP="00D262BF">
      <w:r>
        <w:lastRenderedPageBreak/>
        <w:t>Reason:</w:t>
      </w:r>
    </w:p>
    <w:p w14:paraId="62B80844" w14:textId="27FF2E3F" w:rsidR="00D262BF" w:rsidRDefault="00D262BF" w:rsidP="00D262BF">
      <w:r>
        <w:t xml:space="preserve">We have chosen S3 because it is durable and has up time of 99.999999999 (11 nines) and is also cost effective as cheaper solution than other solutions in terms of both storage and web hosting. </w:t>
      </w:r>
      <w:r w:rsidR="003B5F98">
        <w:t>Also,</w:t>
      </w:r>
      <w:r>
        <w:t xml:space="preserve"> the advantages of using S3 is that it </w:t>
      </w:r>
      <w:r w:rsidR="003B5F98">
        <w:t>provides</w:t>
      </w:r>
      <w:r>
        <w:t xml:space="preserve"> native integration with AWS Lambda</w:t>
      </w:r>
      <w:r w:rsidR="003B5F98">
        <w:t>.</w:t>
      </w:r>
    </w:p>
    <w:p w14:paraId="7707399A" w14:textId="77777777" w:rsidR="003B5F98" w:rsidRDefault="003B5F98" w:rsidP="00D262BF"/>
    <w:p w14:paraId="34A274AB" w14:textId="070F45DA" w:rsidR="003B5F98" w:rsidRDefault="003B5F98" w:rsidP="00D262BF">
      <w:r>
        <w:t xml:space="preserve">For web hosting in s3 we only </w:t>
      </w:r>
      <w:proofErr w:type="gramStart"/>
      <w:r>
        <w:t>have to</w:t>
      </w:r>
      <w:proofErr w:type="gramEnd"/>
      <w:r>
        <w:t xml:space="preserve"> pay for the static files that we are storing on s3 but for Amplify or hosting on EC2 (via web server) we </w:t>
      </w:r>
      <w:proofErr w:type="gramStart"/>
      <w:r>
        <w:t>have to</w:t>
      </w:r>
      <w:proofErr w:type="gramEnd"/>
      <w:r>
        <w:t xml:space="preserve"> pay for hosting charges. So, for static web applications s3 is the best available solution.</w:t>
      </w:r>
    </w:p>
    <w:p w14:paraId="20D88025" w14:textId="77777777" w:rsidR="003B5F98" w:rsidRDefault="003B5F98" w:rsidP="00D262BF"/>
    <w:p w14:paraId="37371F1F" w14:textId="48F52B63" w:rsidR="003B5F98" w:rsidRDefault="003B5F98" w:rsidP="00D262BF">
      <w:r>
        <w:t xml:space="preserve">For storage purposes comparing it with other alternatives like EBS and EFS it costs 0.023/GB/month for s3 and for EBS its 0.10/GB/month and EFS is 0.30/GB/month so s3 is cheaper. Also, the biggest advantage is that lambda have native integration with s3. EBS and EFS are designed to mainly work with EC2 instances, so it does not fit our serverless architecture.  </w:t>
      </w:r>
    </w:p>
    <w:p w14:paraId="2E55D417" w14:textId="034A8219" w:rsidR="00B143A7" w:rsidRDefault="00B143A7" w:rsidP="00B143A7">
      <w:pPr>
        <w:pStyle w:val="Heading2"/>
        <w:numPr>
          <w:ilvl w:val="0"/>
          <w:numId w:val="22"/>
        </w:numPr>
      </w:pPr>
      <w:bookmarkStart w:id="3" w:name="_Toc223292893"/>
      <w:r>
        <w:t>AWS API Gateway</w:t>
      </w:r>
      <w:r w:rsidR="00BD319D">
        <w:t xml:space="preserve"> (HTTP API)</w:t>
      </w:r>
      <w:bookmarkEnd w:id="3"/>
    </w:p>
    <w:p w14:paraId="741167E3" w14:textId="204FEE02" w:rsidR="003B5F98" w:rsidRDefault="003B5F98" w:rsidP="003B5F98">
      <w:r>
        <w:t>We are using API Gateway as an entry point for all our backend services. It will route the request to respective lambda.</w:t>
      </w:r>
    </w:p>
    <w:p w14:paraId="4718B6E0" w14:textId="38D27D94" w:rsidR="003B5F98" w:rsidRDefault="003B5F98" w:rsidP="003B5F98"/>
    <w:p w14:paraId="6D0243AE" w14:textId="636EA7D1" w:rsidR="003B5F98" w:rsidRDefault="003B5F98" w:rsidP="003B5F98">
      <w:r>
        <w:t>Alternative Services:</w:t>
      </w:r>
    </w:p>
    <w:p w14:paraId="4EC996CE" w14:textId="262DA68E" w:rsidR="00BD319D" w:rsidRDefault="00BD319D" w:rsidP="00BD319D">
      <w:pPr>
        <w:pStyle w:val="ListParagraph"/>
        <w:numPr>
          <w:ilvl w:val="1"/>
          <w:numId w:val="22"/>
        </w:numPr>
      </w:pPr>
      <w:r>
        <w:t>AWS API Gateway (Rest API)</w:t>
      </w:r>
    </w:p>
    <w:p w14:paraId="69EB5383" w14:textId="6EFFE4A2" w:rsidR="003B5F98" w:rsidRDefault="003B5F98" w:rsidP="003B5F98">
      <w:pPr>
        <w:pStyle w:val="ListParagraph"/>
        <w:numPr>
          <w:ilvl w:val="1"/>
          <w:numId w:val="22"/>
        </w:numPr>
      </w:pPr>
      <w:r>
        <w:t>Application load balancer.</w:t>
      </w:r>
    </w:p>
    <w:p w14:paraId="02C0E283" w14:textId="62DF17CB" w:rsidR="003B5F98" w:rsidRDefault="003B5F98" w:rsidP="003B5F98">
      <w:pPr>
        <w:pStyle w:val="ListParagraph"/>
        <w:numPr>
          <w:ilvl w:val="1"/>
          <w:numId w:val="22"/>
        </w:numPr>
      </w:pPr>
      <w:r>
        <w:t>AWS Lambda (invoking it directly)</w:t>
      </w:r>
    </w:p>
    <w:p w14:paraId="6172ED32" w14:textId="77777777" w:rsidR="00BD319D" w:rsidRDefault="00BD319D" w:rsidP="003B5F98"/>
    <w:p w14:paraId="2573E803" w14:textId="67F2C871" w:rsidR="00BD319D" w:rsidRDefault="00BD319D" w:rsidP="003B5F98">
      <w:r>
        <w:t>Reason:</w:t>
      </w:r>
    </w:p>
    <w:p w14:paraId="5BDBAD22" w14:textId="109342A9" w:rsidR="00BD319D" w:rsidRDefault="00BD319D" w:rsidP="003B5F98">
      <w:r>
        <w:t xml:space="preserve">AWS API Gateway is a cost-effective solution with easier lambda integration and auto scaling support. In terms of security, it’s also a good solution as we can filter out request at Gateway level without invoking lambda. </w:t>
      </w:r>
    </w:p>
    <w:p w14:paraId="333F4651" w14:textId="77777777" w:rsidR="00E7343B" w:rsidRDefault="00E7343B" w:rsidP="003B5F98"/>
    <w:p w14:paraId="158624D6" w14:textId="1DA2BF03" w:rsidR="00BD319D" w:rsidRDefault="007C1C9E" w:rsidP="003B5F98">
      <w:r>
        <w:t>I also provide easier integration with different AWS security solutions like Cognito for authentication and WAF for DDoS protection.</w:t>
      </w:r>
    </w:p>
    <w:p w14:paraId="1A3C5902" w14:textId="77777777" w:rsidR="00BD319D" w:rsidRDefault="00BD319D" w:rsidP="003B5F98"/>
    <w:p w14:paraId="72ADEA79" w14:textId="17F210CA" w:rsidR="003B5F98" w:rsidRDefault="00BD319D" w:rsidP="00BD319D">
      <w:r>
        <w:t>HTTP API is lot cheaper than its direct alternative that is REST API. The comparison is it takes 1.00 per million requests for HTTP API and 3.50 per million requests for Rest API.</w:t>
      </w:r>
    </w:p>
    <w:p w14:paraId="1F225A80" w14:textId="77777777" w:rsidR="003B5F98" w:rsidRDefault="003B5F98" w:rsidP="003B5F98"/>
    <w:p w14:paraId="56170112" w14:textId="2CDD7A5A" w:rsidR="007C1C9E" w:rsidRDefault="007C1C9E" w:rsidP="007C1C9E">
      <w:r>
        <w:t xml:space="preserve">We are not invoking lambda directly which is a cheaper solution, but it </w:t>
      </w:r>
      <w:r w:rsidRPr="007C1C9E">
        <w:t>lacks features like custom domains, throttling, and centralized API management. Not production-ready for public-facing applications.</w:t>
      </w:r>
    </w:p>
    <w:p w14:paraId="1D5C793D" w14:textId="77777777" w:rsidR="007C1C9E" w:rsidRDefault="007C1C9E" w:rsidP="007C1C9E"/>
    <w:p w14:paraId="4E43E8F7" w14:textId="512EF123" w:rsidR="007C1C9E" w:rsidRPr="007C1C9E" w:rsidRDefault="007C1C9E" w:rsidP="007C1C9E">
      <w:r>
        <w:t>ALB is not compatible with the serverless lambda architecture and lacks API management capabilities.</w:t>
      </w:r>
    </w:p>
    <w:p w14:paraId="50FBFE77" w14:textId="4B90E542" w:rsidR="007C1C9E" w:rsidRPr="003B5F98" w:rsidRDefault="007C1C9E" w:rsidP="003B5F98">
      <w:r>
        <w:t xml:space="preserve"> </w:t>
      </w:r>
    </w:p>
    <w:p w14:paraId="521574C5" w14:textId="20630CAE" w:rsidR="00B143A7" w:rsidRDefault="00B143A7" w:rsidP="00B143A7">
      <w:pPr>
        <w:pStyle w:val="Heading2"/>
        <w:numPr>
          <w:ilvl w:val="0"/>
          <w:numId w:val="22"/>
        </w:numPr>
      </w:pPr>
      <w:bookmarkStart w:id="4" w:name="_Toc223292894"/>
      <w:r>
        <w:t>AWS Lambda</w:t>
      </w:r>
      <w:bookmarkEnd w:id="4"/>
    </w:p>
    <w:p w14:paraId="3942EFBC" w14:textId="553B3A82" w:rsidR="00B143A7" w:rsidRDefault="00B143A7" w:rsidP="00B143A7">
      <w:r>
        <w:t>For compute service we are using AWS Lambda</w:t>
      </w:r>
      <w:r w:rsidR="000438E8">
        <w:t>. Currently there are four lambda functions.</w:t>
      </w:r>
      <w:r w:rsidR="00D262BF">
        <w:t xml:space="preserve"> </w:t>
      </w:r>
    </w:p>
    <w:p w14:paraId="7EE54589" w14:textId="31256B52" w:rsidR="000438E8" w:rsidRDefault="000438E8" w:rsidP="00D262BF">
      <w:pPr>
        <w:pStyle w:val="ListParagraph"/>
        <w:numPr>
          <w:ilvl w:val="0"/>
          <w:numId w:val="27"/>
        </w:numPr>
      </w:pPr>
      <w:r>
        <w:t>Tailor Resume – Main resume processing</w:t>
      </w:r>
    </w:p>
    <w:p w14:paraId="3DC48915" w14:textId="2957701D" w:rsidR="00B143A7" w:rsidRDefault="000438E8" w:rsidP="00D262BF">
      <w:pPr>
        <w:pStyle w:val="ListParagraph"/>
        <w:numPr>
          <w:ilvl w:val="0"/>
          <w:numId w:val="27"/>
        </w:numPr>
      </w:pPr>
      <w:r>
        <w:t>Send Email – Email the tailor resume to the recipient.</w:t>
      </w:r>
    </w:p>
    <w:p w14:paraId="0C888351" w14:textId="254831D7" w:rsidR="000438E8" w:rsidRDefault="000438E8" w:rsidP="00D262BF">
      <w:pPr>
        <w:pStyle w:val="ListParagraph"/>
        <w:numPr>
          <w:ilvl w:val="0"/>
          <w:numId w:val="27"/>
        </w:numPr>
      </w:pPr>
      <w:r>
        <w:lastRenderedPageBreak/>
        <w:t>Track Analytics – Tracking analytics i.e. usage and other things.</w:t>
      </w:r>
    </w:p>
    <w:p w14:paraId="4B004673" w14:textId="1D09E055" w:rsidR="000438E8" w:rsidRPr="00B143A7" w:rsidRDefault="000438E8" w:rsidP="00D262BF">
      <w:pPr>
        <w:pStyle w:val="ListParagraph"/>
        <w:numPr>
          <w:ilvl w:val="0"/>
          <w:numId w:val="27"/>
        </w:numPr>
      </w:pPr>
      <w:r>
        <w:t>Get Analytics – Get the current analytics for admin.</w:t>
      </w:r>
    </w:p>
    <w:p w14:paraId="7BBB4581" w14:textId="77777777" w:rsidR="000438E8" w:rsidRDefault="000438E8" w:rsidP="00B143A7"/>
    <w:p w14:paraId="42119AA4" w14:textId="551E0539" w:rsidR="00B143A7" w:rsidRDefault="00B143A7" w:rsidP="00B143A7">
      <w:r>
        <w:t>Alternatives</w:t>
      </w:r>
      <w:r w:rsidR="000438E8">
        <w:t xml:space="preserve"> Services</w:t>
      </w:r>
      <w:r>
        <w:t>:</w:t>
      </w:r>
    </w:p>
    <w:p w14:paraId="4AA98417" w14:textId="0573EF36" w:rsidR="00B143A7" w:rsidRDefault="00B143A7" w:rsidP="00D262BF">
      <w:pPr>
        <w:pStyle w:val="ListParagraph"/>
        <w:numPr>
          <w:ilvl w:val="0"/>
          <w:numId w:val="28"/>
        </w:numPr>
      </w:pPr>
      <w:r>
        <w:t>AWS EC2</w:t>
      </w:r>
    </w:p>
    <w:p w14:paraId="3642DE04" w14:textId="6826BF63" w:rsidR="00B143A7" w:rsidRDefault="00B143A7" w:rsidP="00D262BF">
      <w:pPr>
        <w:pStyle w:val="ListParagraph"/>
        <w:numPr>
          <w:ilvl w:val="0"/>
          <w:numId w:val="28"/>
        </w:numPr>
      </w:pPr>
      <w:r>
        <w:t>AWS ECS and Fargate</w:t>
      </w:r>
    </w:p>
    <w:p w14:paraId="766BEEEC" w14:textId="5C441E5D" w:rsidR="00B143A7" w:rsidRDefault="00B143A7" w:rsidP="00D262BF">
      <w:pPr>
        <w:pStyle w:val="ListParagraph"/>
        <w:numPr>
          <w:ilvl w:val="0"/>
          <w:numId w:val="28"/>
        </w:numPr>
      </w:pPr>
      <w:r>
        <w:t>AWS EKS</w:t>
      </w:r>
    </w:p>
    <w:p w14:paraId="4999AD19" w14:textId="77777777" w:rsidR="00B143A7" w:rsidRDefault="00B143A7" w:rsidP="00B143A7"/>
    <w:p w14:paraId="1417DC3C" w14:textId="2111F967" w:rsidR="00B143A7" w:rsidRDefault="00B143A7" w:rsidP="00B143A7">
      <w:r>
        <w:t>Reason:</w:t>
      </w:r>
    </w:p>
    <w:p w14:paraId="7F592EEF" w14:textId="4DBD0BD6" w:rsidR="00B143A7" w:rsidRDefault="00B143A7" w:rsidP="000438E8">
      <w:r>
        <w:t>Considering the initial usage which will be very minimal and to save the cost we are using lambda</w:t>
      </w:r>
      <w:r w:rsidR="000438E8">
        <w:t xml:space="preserve">. </w:t>
      </w:r>
      <w:r w:rsidR="000438E8">
        <w:t>We only need to pay for the usage only</w:t>
      </w:r>
      <w:r w:rsidR="000438E8">
        <w:t>. Application auto scaling is easier</w:t>
      </w:r>
      <w:r>
        <w:t xml:space="preserve">. </w:t>
      </w:r>
      <w:r w:rsidR="000438E8">
        <w:t>Zero server</w:t>
      </w:r>
      <w:r>
        <w:t xml:space="preserve"> management and easy integration with other services.</w:t>
      </w:r>
    </w:p>
    <w:p w14:paraId="38ACC12A" w14:textId="77777777" w:rsidR="000438E8" w:rsidRDefault="000438E8" w:rsidP="00B143A7"/>
    <w:p w14:paraId="2627FAC9" w14:textId="2092BEC1" w:rsidR="00B143A7" w:rsidRDefault="00B143A7" w:rsidP="00B143A7">
      <w:r>
        <w:t>EC2 was not chosen as we will have to pay for idle period too which will be greater than total used time for a day.</w:t>
      </w:r>
    </w:p>
    <w:p w14:paraId="4F844332" w14:textId="77777777" w:rsidR="000438E8" w:rsidRDefault="000438E8" w:rsidP="00B143A7"/>
    <w:p w14:paraId="097CD7C5" w14:textId="77777777" w:rsidR="000438E8" w:rsidRDefault="00B143A7" w:rsidP="00B143A7">
      <w:r>
        <w:t xml:space="preserve">ECS/Fargate was not chosen as it would be an overkill as the application only had 4 services and only 1 service will be used for most of the time. If our application features </w:t>
      </w:r>
      <w:r w:rsidR="00EB3434">
        <w:t>increase,</w:t>
      </w:r>
      <w:r>
        <w:t xml:space="preserve"> we can opt for this option.</w:t>
      </w:r>
    </w:p>
    <w:p w14:paraId="6A6EC56B" w14:textId="2012BA2B" w:rsidR="00B143A7" w:rsidRDefault="00B143A7" w:rsidP="00B143A7">
      <w:r>
        <w:br/>
        <w:t xml:space="preserve">The code is written in </w:t>
      </w:r>
      <w:r w:rsidR="00EB3434">
        <w:t>a</w:t>
      </w:r>
      <w:r>
        <w:t xml:space="preserve"> way that moving to different Compute solution would be easier</w:t>
      </w:r>
      <w:r w:rsidR="00EB3434">
        <w:t xml:space="preserve"> with only infrastructure changes and minimal code changes.</w:t>
      </w:r>
    </w:p>
    <w:p w14:paraId="210D94CB" w14:textId="77777777" w:rsidR="00B143A7" w:rsidRPr="00B143A7" w:rsidRDefault="00B143A7" w:rsidP="00B143A7"/>
    <w:p w14:paraId="3BC5C5A9" w14:textId="27B13AC1" w:rsidR="00B143A7" w:rsidRDefault="00B143A7" w:rsidP="00B143A7">
      <w:pPr>
        <w:pStyle w:val="Heading2"/>
        <w:numPr>
          <w:ilvl w:val="0"/>
          <w:numId w:val="22"/>
        </w:numPr>
      </w:pPr>
      <w:bookmarkStart w:id="5" w:name="_Toc223292895"/>
      <w:r>
        <w:t>AWS DynamoDB.</w:t>
      </w:r>
      <w:bookmarkEnd w:id="5"/>
    </w:p>
    <w:p w14:paraId="488855AB" w14:textId="64D44316" w:rsidR="007C1C9E" w:rsidRDefault="007C1C9E" w:rsidP="007C1C9E">
      <w:r>
        <w:t>We are using DynamoDB as our database in our application. It is being used to store analytics tracking data.</w:t>
      </w:r>
    </w:p>
    <w:p w14:paraId="33823F39" w14:textId="77777777" w:rsidR="007C1C9E" w:rsidRDefault="007C1C9E" w:rsidP="007C1C9E"/>
    <w:p w14:paraId="3882E32C" w14:textId="6D6E0B01" w:rsidR="007C1C9E" w:rsidRDefault="007C1C9E" w:rsidP="007C1C9E">
      <w:r>
        <w:t>Alternative:</w:t>
      </w:r>
    </w:p>
    <w:p w14:paraId="40AB8214" w14:textId="3646E123" w:rsidR="007C1C9E" w:rsidRDefault="007C1C9E" w:rsidP="007C1C9E">
      <w:pPr>
        <w:pStyle w:val="ListParagraph"/>
        <w:numPr>
          <w:ilvl w:val="1"/>
          <w:numId w:val="22"/>
        </w:numPr>
      </w:pPr>
      <w:r>
        <w:t>Amazon RDS</w:t>
      </w:r>
    </w:p>
    <w:p w14:paraId="581C56FA" w14:textId="1319AE1A" w:rsidR="007C1C9E" w:rsidRPr="00AF6231" w:rsidRDefault="007C1C9E" w:rsidP="007C1C9E">
      <w:pPr>
        <w:pStyle w:val="ListParagraph"/>
        <w:numPr>
          <w:ilvl w:val="1"/>
          <w:numId w:val="22"/>
        </w:numPr>
      </w:pPr>
      <w:r w:rsidRPr="00AF6231">
        <w:t>Amazon Aurora</w:t>
      </w:r>
    </w:p>
    <w:p w14:paraId="6DF1FDD2" w14:textId="6F91BF68" w:rsidR="007C1C9E" w:rsidRDefault="007C1C9E" w:rsidP="007C1C9E">
      <w:pPr>
        <w:pStyle w:val="ListParagraph"/>
        <w:numPr>
          <w:ilvl w:val="1"/>
          <w:numId w:val="22"/>
        </w:numPr>
      </w:pPr>
      <w:r>
        <w:t xml:space="preserve">Amazon </w:t>
      </w:r>
      <w:proofErr w:type="spellStart"/>
      <w:r>
        <w:t>ElastiCache</w:t>
      </w:r>
      <w:proofErr w:type="spellEnd"/>
    </w:p>
    <w:p w14:paraId="500FD88E" w14:textId="77777777" w:rsidR="007C1C9E" w:rsidRDefault="007C1C9E" w:rsidP="007C1C9E"/>
    <w:p w14:paraId="64D1A7FD" w14:textId="07A22AC3" w:rsidR="007C1C9E" w:rsidRDefault="007C1C9E" w:rsidP="007C1C9E">
      <w:r>
        <w:t>Reason:</w:t>
      </w:r>
    </w:p>
    <w:p w14:paraId="03298D95" w14:textId="4689C766" w:rsidR="00E7343B" w:rsidRDefault="007C1C9E" w:rsidP="007C1C9E">
      <w:r>
        <w:t xml:space="preserve">Our application has </w:t>
      </w:r>
      <w:r w:rsidR="00E7343B">
        <w:t>minimal</w:t>
      </w:r>
      <w:r>
        <w:t xml:space="preserve"> database </w:t>
      </w:r>
      <w:r w:rsidR="00E7343B">
        <w:t>usage,</w:t>
      </w:r>
      <w:r>
        <w:t xml:space="preserve"> and we are storing analytics as a key value pair as NoSQL so for that DynamoDB is the ideal choice.</w:t>
      </w:r>
      <w:r w:rsidR="00E7343B">
        <w:t xml:space="preserve"> </w:t>
      </w:r>
    </w:p>
    <w:p w14:paraId="145E8C29" w14:textId="77777777" w:rsidR="00E7343B" w:rsidRDefault="00E7343B" w:rsidP="007C1C9E"/>
    <w:p w14:paraId="4023A5ED" w14:textId="2EA0578A" w:rsidR="007C1C9E" w:rsidRDefault="00E7343B" w:rsidP="007C1C9E">
      <w:r>
        <w:t>It provides single digit latency in terms of read and write operations. No instance provisioning and management is required. It follows pay as you go model which is ideal considering our minimal usage.</w:t>
      </w:r>
    </w:p>
    <w:p w14:paraId="6F9DB308" w14:textId="77777777" w:rsidR="007C1C9E" w:rsidRDefault="007C1C9E" w:rsidP="007C1C9E"/>
    <w:p w14:paraId="50AFB3FF" w14:textId="4796F7AE" w:rsidR="00E7343B" w:rsidRDefault="00E7343B" w:rsidP="007C1C9E">
      <w:r>
        <w:t>We are not using RDS as that would be an overkill considering our database usage and NoSQL structure that we are following. Aurora provide serverless (pay as you go) model but is still expensive than DynamoDB.</w:t>
      </w:r>
    </w:p>
    <w:p w14:paraId="316F15F7" w14:textId="77777777" w:rsidR="00E7343B" w:rsidRDefault="00E7343B" w:rsidP="007C1C9E"/>
    <w:p w14:paraId="606A7CD9" w14:textId="4DB48FBD" w:rsidR="00E7343B" w:rsidRPr="007C1C9E" w:rsidRDefault="00E7343B" w:rsidP="007C1C9E">
      <w:r>
        <w:t xml:space="preserve">Amazon </w:t>
      </w:r>
      <w:proofErr w:type="spellStart"/>
      <w:r>
        <w:t>ElastiCache</w:t>
      </w:r>
      <w:proofErr w:type="spellEnd"/>
      <w:r>
        <w:t xml:space="preserve"> is for caching and data in this is lost on </w:t>
      </w:r>
      <w:r w:rsidR="00FC0869">
        <w:t>restarting</w:t>
      </w:r>
      <w:r>
        <w:t xml:space="preserve"> as we need data to persist, so we are not using this.</w:t>
      </w:r>
    </w:p>
    <w:p w14:paraId="5FE7B2F2" w14:textId="77777777" w:rsidR="00E7343B" w:rsidRDefault="00E7343B">
      <w:pPr>
        <w:spacing w:after="160" w:line="278" w:lineRule="auto"/>
        <w:rPr>
          <w:rFonts w:eastAsiaTheme="majorEastAsia" w:cstheme="majorBidi"/>
          <w:b/>
          <w:sz w:val="28"/>
          <w:szCs w:val="32"/>
        </w:rPr>
      </w:pPr>
      <w:r>
        <w:br w:type="page"/>
      </w:r>
    </w:p>
    <w:p w14:paraId="70B4C9ED" w14:textId="4B323352" w:rsidR="00B143A7" w:rsidRDefault="00B143A7" w:rsidP="00B143A7">
      <w:pPr>
        <w:pStyle w:val="Heading2"/>
        <w:numPr>
          <w:ilvl w:val="0"/>
          <w:numId w:val="22"/>
        </w:numPr>
      </w:pPr>
      <w:bookmarkStart w:id="6" w:name="_Toc223292896"/>
      <w:r>
        <w:lastRenderedPageBreak/>
        <w:t>AWS SES.</w:t>
      </w:r>
      <w:bookmarkEnd w:id="6"/>
    </w:p>
    <w:p w14:paraId="6F594C25" w14:textId="51199837" w:rsidR="00E7343B" w:rsidRDefault="00E7343B" w:rsidP="00E7343B">
      <w:r>
        <w:t>We are using SES service for sending resume to the desired email address.</w:t>
      </w:r>
    </w:p>
    <w:p w14:paraId="0E4AD48F" w14:textId="77777777" w:rsidR="00E7343B" w:rsidRDefault="00E7343B" w:rsidP="00E7343B"/>
    <w:p w14:paraId="5B91BD46" w14:textId="5E578785" w:rsidR="00E7343B" w:rsidRDefault="00E7343B" w:rsidP="00E7343B">
      <w:r>
        <w:t>Alternatives:</w:t>
      </w:r>
    </w:p>
    <w:p w14:paraId="0014087B" w14:textId="06350603" w:rsidR="00E7343B" w:rsidRDefault="00E7343B" w:rsidP="00E7343B">
      <w:pPr>
        <w:pStyle w:val="ListParagraph"/>
        <w:numPr>
          <w:ilvl w:val="1"/>
          <w:numId w:val="22"/>
        </w:numPr>
      </w:pPr>
      <w:r>
        <w:t>Third party email services (</w:t>
      </w:r>
      <w:proofErr w:type="spellStart"/>
      <w:r>
        <w:t>mailgun</w:t>
      </w:r>
      <w:proofErr w:type="spellEnd"/>
      <w:r>
        <w:t>)</w:t>
      </w:r>
    </w:p>
    <w:p w14:paraId="5ED9F029" w14:textId="311E37CE" w:rsidR="00E7343B" w:rsidRDefault="00E7343B" w:rsidP="00E7343B">
      <w:pPr>
        <w:pStyle w:val="ListParagraph"/>
        <w:numPr>
          <w:ilvl w:val="1"/>
          <w:numId w:val="22"/>
        </w:numPr>
      </w:pPr>
      <w:r>
        <w:t>Setting up SMTP server using EC2.</w:t>
      </w:r>
    </w:p>
    <w:p w14:paraId="5C376D5A" w14:textId="1908880D" w:rsidR="00E7343B" w:rsidRDefault="00E7343B" w:rsidP="00E7343B"/>
    <w:p w14:paraId="0C613B72" w14:textId="4104E46F" w:rsidR="00E7343B" w:rsidRDefault="00E7343B" w:rsidP="00E7343B">
      <w:r>
        <w:t>Reason:</w:t>
      </w:r>
    </w:p>
    <w:p w14:paraId="1B7E7FDF" w14:textId="4EFCCA31" w:rsidR="00E7343B" w:rsidRDefault="00E7343B" w:rsidP="00E7343B">
      <w:r>
        <w:t xml:space="preserve">It is </w:t>
      </w:r>
      <w:r w:rsidR="00FC0869">
        <w:t>services</w:t>
      </w:r>
      <w:r>
        <w:t xml:space="preserve"> purposely build for sending emails </w:t>
      </w:r>
      <w:r w:rsidR="00FC0869">
        <w:t>with detailed support for all type of mail provided (like PDF attachment that we are doing). Its is AWS maintained and managed provides high deliverability. It is also cost effective with free tier for initial usage and 0.10</w:t>
      </w:r>
      <w:r w:rsidR="009A05B1">
        <w:t xml:space="preserve"> per 1000 emails after that.</w:t>
      </w:r>
    </w:p>
    <w:p w14:paraId="4AE25D52" w14:textId="77777777" w:rsidR="009A05B1" w:rsidRDefault="009A05B1" w:rsidP="00E7343B"/>
    <w:p w14:paraId="7CD3E309" w14:textId="61910457" w:rsidR="009A05B1" w:rsidRDefault="009A05B1" w:rsidP="00E7343B">
      <w:r>
        <w:t xml:space="preserve">As </w:t>
      </w:r>
      <w:r w:rsidR="00E62775">
        <w:t>third-party</w:t>
      </w:r>
      <w:r>
        <w:t xml:space="preserve"> services are outside AWS so it will add latency and will require external dependencies too. They are also expensive than SES.</w:t>
      </w:r>
    </w:p>
    <w:p w14:paraId="3563019B" w14:textId="77777777" w:rsidR="009A05B1" w:rsidRDefault="009A05B1" w:rsidP="00E7343B"/>
    <w:p w14:paraId="10A7B29F" w14:textId="6BD55C22" w:rsidR="009A05B1" w:rsidRPr="00E7343B" w:rsidRDefault="009A05B1" w:rsidP="00E7343B">
      <w:r>
        <w:t>SMTP server will be costly and will be a management overhead. As emailing is not the core functionality of application so we can avoid the management overhead by using SES.</w:t>
      </w:r>
    </w:p>
    <w:p w14:paraId="1D15DD09" w14:textId="77777777" w:rsidR="009A05B1" w:rsidRDefault="00B143A7" w:rsidP="00B143A7">
      <w:pPr>
        <w:pStyle w:val="Heading2"/>
        <w:numPr>
          <w:ilvl w:val="0"/>
          <w:numId w:val="22"/>
        </w:numPr>
      </w:pPr>
      <w:bookmarkStart w:id="7" w:name="_Toc223292897"/>
      <w:r>
        <w:t>AWS CloudWatch</w:t>
      </w:r>
      <w:bookmarkEnd w:id="7"/>
    </w:p>
    <w:p w14:paraId="19F771B4" w14:textId="77777777" w:rsidR="009A05B1" w:rsidRDefault="009A05B1" w:rsidP="009A05B1">
      <w:r>
        <w:t>We are using AWS CloudWatch for logging all the logs for all the lambdas.</w:t>
      </w:r>
    </w:p>
    <w:p w14:paraId="73E8EE90" w14:textId="77777777" w:rsidR="009A05B1" w:rsidRDefault="009A05B1" w:rsidP="009A05B1"/>
    <w:p w14:paraId="0ACB2001" w14:textId="6D076CA6" w:rsidR="009A05B1" w:rsidRDefault="009A05B1" w:rsidP="009A05B1">
      <w:r>
        <w:t>Alternative and Reason:</w:t>
      </w:r>
    </w:p>
    <w:p w14:paraId="409070E9" w14:textId="336AF987" w:rsidR="009A05B1" w:rsidRDefault="009A05B1" w:rsidP="009A05B1">
      <w:r>
        <w:t>No alternative for this in AWS ecosystem. We can use third party services but integration with lambda will be an overhead. AWS CloudWatch is attached by default with the lambda, and we don’t need to provision and configure anything. We can also setup alarms based on the logs.</w:t>
      </w:r>
    </w:p>
    <w:p w14:paraId="49ADD0F3" w14:textId="77777777" w:rsidR="009A05B1" w:rsidRDefault="009A05B1">
      <w:pPr>
        <w:spacing w:after="160" w:line="278" w:lineRule="auto"/>
        <w:rPr>
          <w:rFonts w:eastAsiaTheme="majorEastAsia" w:cs="Arial"/>
          <w:b/>
          <w:sz w:val="32"/>
          <w:szCs w:val="32"/>
          <w:u w:val="single"/>
        </w:rPr>
      </w:pPr>
      <w:r>
        <w:br w:type="page"/>
      </w:r>
    </w:p>
    <w:p w14:paraId="7DBB8341" w14:textId="51A88973" w:rsidR="009A05B1" w:rsidRDefault="009A05B1" w:rsidP="009A05B1">
      <w:pPr>
        <w:pStyle w:val="Heading1"/>
        <w:rPr>
          <w:rFonts w:cstheme="majorBidi"/>
          <w:sz w:val="28"/>
        </w:rPr>
      </w:pPr>
      <w:bookmarkStart w:id="8" w:name="_Toc223292898"/>
      <w:r>
        <w:lastRenderedPageBreak/>
        <w:t>Architecture:</w:t>
      </w:r>
      <w:bookmarkEnd w:id="8"/>
      <w:r w:rsidR="00820E50">
        <w:br/>
      </w:r>
    </w:p>
    <w:p w14:paraId="69DAEBDA" w14:textId="517945AC" w:rsidR="009818FE" w:rsidRDefault="009818FE" w:rsidP="009818FE">
      <w:pPr>
        <w:pStyle w:val="Heading2"/>
        <w:numPr>
          <w:ilvl w:val="0"/>
          <w:numId w:val="31"/>
        </w:numPr>
      </w:pPr>
      <w:bookmarkStart w:id="9" w:name="_Toc223292899"/>
      <w:r>
        <w:t>Architecture Diagram</w:t>
      </w:r>
      <w:bookmarkEnd w:id="9"/>
    </w:p>
    <w:p w14:paraId="65CB5D57" w14:textId="77777777" w:rsidR="009818FE" w:rsidRPr="009818FE" w:rsidRDefault="009818FE" w:rsidP="009818FE"/>
    <w:p w14:paraId="5B908856" w14:textId="6885BE04" w:rsidR="009A05B1" w:rsidRDefault="009A05B1" w:rsidP="009818FE">
      <w:pPr>
        <w:rPr>
          <w:rFonts w:eastAsiaTheme="majorEastAsia"/>
        </w:rPr>
      </w:pPr>
      <w:r w:rsidRPr="009A05B1">
        <w:rPr>
          <w:rFonts w:eastAsiaTheme="majorEastAsia"/>
          <w:i/>
          <w:iCs/>
        </w:rPr>
        <w:t>Figure 1</w:t>
      </w:r>
      <w:r>
        <w:rPr>
          <w:rFonts w:eastAsiaTheme="majorEastAsia"/>
        </w:rPr>
        <w:t xml:space="preserve"> shows our current architecture.</w:t>
      </w:r>
    </w:p>
    <w:p w14:paraId="5BC0503A" w14:textId="77777777" w:rsidR="009818FE" w:rsidRDefault="009A05B1" w:rsidP="009818FE">
      <w:pPr>
        <w:keepNext/>
      </w:pPr>
      <w:r>
        <w:rPr>
          <w:rFonts w:asciiTheme="majorHAnsi" w:eastAsiaTheme="majorEastAsia" w:hAnsiTheme="majorHAnsi" w:cstheme="majorBidi"/>
          <w:b/>
          <w:noProof/>
          <w:color w:val="0F4761" w:themeColor="accent1" w:themeShade="BF"/>
          <w:sz w:val="28"/>
          <w:szCs w:val="40"/>
          <w:u w:val="single"/>
        </w:rPr>
        <w:drawing>
          <wp:inline distT="0" distB="0" distL="0" distR="0" wp14:anchorId="3A8A543F" wp14:editId="2C35E1C1">
            <wp:extent cx="5722620" cy="3947160"/>
            <wp:effectExtent l="0" t="0" r="0" b="0"/>
            <wp:docPr id="6570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947160"/>
                    </a:xfrm>
                    <a:prstGeom prst="rect">
                      <a:avLst/>
                    </a:prstGeom>
                    <a:noFill/>
                    <a:ln>
                      <a:noFill/>
                    </a:ln>
                  </pic:spPr>
                </pic:pic>
              </a:graphicData>
            </a:graphic>
          </wp:inline>
        </w:drawing>
      </w:r>
    </w:p>
    <w:p w14:paraId="3920ADE9" w14:textId="0FBC858F" w:rsidR="003E6CAA" w:rsidRDefault="009818FE" w:rsidP="009818FE">
      <w:pPr>
        <w:pStyle w:val="Caption"/>
        <w:jc w:val="center"/>
        <w:rPr>
          <w:rFonts w:asciiTheme="majorHAnsi" w:eastAsiaTheme="majorEastAsia" w:hAnsiTheme="majorHAnsi" w:cstheme="majorBidi"/>
          <w:b/>
          <w:color w:val="0F4761" w:themeColor="accent1" w:themeShade="BF"/>
          <w:sz w:val="28"/>
          <w:szCs w:val="40"/>
          <w:u w:val="single"/>
        </w:rPr>
      </w:pPr>
      <w:r>
        <w:t xml:space="preserve">Figure </w:t>
      </w:r>
      <w:r>
        <w:fldChar w:fldCharType="begin"/>
      </w:r>
      <w:r>
        <w:instrText xml:space="preserve"> SEQ Figure \* ARABIC </w:instrText>
      </w:r>
      <w:r>
        <w:fldChar w:fldCharType="separate"/>
      </w:r>
      <w:r>
        <w:rPr>
          <w:noProof/>
        </w:rPr>
        <w:t>1</w:t>
      </w:r>
      <w:r>
        <w:fldChar w:fldCharType="end"/>
      </w:r>
      <w:r>
        <w:t xml:space="preserve"> ATS Resume Tailor Architecture Diagram</w:t>
      </w:r>
    </w:p>
    <w:p w14:paraId="49760C01" w14:textId="77777777" w:rsidR="003E6CAA" w:rsidRDefault="003E6CAA" w:rsidP="009818FE">
      <w:pPr>
        <w:pStyle w:val="Heading2"/>
      </w:pPr>
    </w:p>
    <w:p w14:paraId="25660CF7" w14:textId="6BB965FC" w:rsidR="003E6CAA" w:rsidRDefault="009818FE" w:rsidP="005E1F3D">
      <w:pPr>
        <w:pStyle w:val="Heading2"/>
        <w:numPr>
          <w:ilvl w:val="0"/>
          <w:numId w:val="31"/>
        </w:numPr>
      </w:pPr>
      <w:bookmarkStart w:id="10" w:name="_Toc223292900"/>
      <w:r>
        <w:t xml:space="preserve">Component </w:t>
      </w:r>
      <w:r w:rsidR="009354EC">
        <w:t>Delivery</w:t>
      </w:r>
      <w:bookmarkEnd w:id="10"/>
    </w:p>
    <w:p w14:paraId="49897323" w14:textId="7A7BF801" w:rsidR="00E62775" w:rsidRDefault="00E62775" w:rsidP="00E62775">
      <w:r>
        <w:t>Our application is divided in 4 layers.</w:t>
      </w:r>
    </w:p>
    <w:p w14:paraId="21AFE18C" w14:textId="4DDE7F1D" w:rsidR="00E62775" w:rsidRDefault="00E62775" w:rsidP="000A4C36">
      <w:pPr>
        <w:pStyle w:val="ListParagraph"/>
        <w:numPr>
          <w:ilvl w:val="0"/>
          <w:numId w:val="71"/>
        </w:numPr>
      </w:pPr>
      <w:r>
        <w:t>Web Application Layer: S3 is being used to serve the web application to the user. We are using S3 static webhosting for it.</w:t>
      </w:r>
    </w:p>
    <w:p w14:paraId="5468A499" w14:textId="5CFE1032" w:rsidR="00E62775" w:rsidRDefault="00E62775" w:rsidP="000A4C36">
      <w:pPr>
        <w:pStyle w:val="ListParagraph"/>
        <w:numPr>
          <w:ilvl w:val="0"/>
          <w:numId w:val="71"/>
        </w:numPr>
      </w:pPr>
      <w:r>
        <w:t>Gateway Layer: We have API Gateway which is being accessed by our web application. Web application sends all the request to API Gateway which perform validation and then invoke the respective lambda based on route.</w:t>
      </w:r>
    </w:p>
    <w:p w14:paraId="48E4A99E" w14:textId="0F288DAF" w:rsidR="00E62775" w:rsidRDefault="00E62775" w:rsidP="000A4C36">
      <w:pPr>
        <w:pStyle w:val="ListParagraph"/>
        <w:numPr>
          <w:ilvl w:val="0"/>
          <w:numId w:val="71"/>
        </w:numPr>
      </w:pPr>
      <w:r>
        <w:t>Compute Layer: Here we have 4 lambda functions performing different responsibilities. They are triggered by API Gateway and after processing they send response back to API Gateway. In between they used some of the services to perform certain tasks.</w:t>
      </w:r>
      <w:r w:rsidR="000A4C36">
        <w:t xml:space="preserve"> During this whole process logs are also being written to CloudWatch.</w:t>
      </w:r>
    </w:p>
    <w:p w14:paraId="230B4C2E" w14:textId="5D8BD6EA" w:rsidR="00E62775" w:rsidRPr="00E62775" w:rsidRDefault="00E62775" w:rsidP="000A4C36">
      <w:pPr>
        <w:pStyle w:val="ListParagraph"/>
        <w:numPr>
          <w:ilvl w:val="0"/>
          <w:numId w:val="71"/>
        </w:numPr>
      </w:pPr>
      <w:r>
        <w:t xml:space="preserve">Additional Services Layer: Here we have 4 services S3, DynamoDB, </w:t>
      </w:r>
      <w:r w:rsidR="000A4C36">
        <w:t xml:space="preserve">SES, Gemini AI (External). These services are attached to </w:t>
      </w:r>
      <w:proofErr w:type="gramStart"/>
      <w:r w:rsidR="000A4C36">
        <w:t>particular lambdas</w:t>
      </w:r>
      <w:proofErr w:type="gramEnd"/>
      <w:r w:rsidR="000A4C36">
        <w:t xml:space="preserve"> to perform certain functions</w:t>
      </w:r>
    </w:p>
    <w:p w14:paraId="3B82F58A" w14:textId="77777777" w:rsidR="005E1F3D" w:rsidRDefault="005E1F3D" w:rsidP="005E1F3D">
      <w:pPr>
        <w:rPr>
          <w:rFonts w:eastAsiaTheme="majorEastAsia"/>
        </w:rPr>
      </w:pPr>
    </w:p>
    <w:p w14:paraId="69BE1E6C" w14:textId="7E18E47C" w:rsidR="006D0556" w:rsidRDefault="009818FE" w:rsidP="009818FE">
      <w:pPr>
        <w:pStyle w:val="Heading2"/>
        <w:numPr>
          <w:ilvl w:val="0"/>
          <w:numId w:val="31"/>
        </w:numPr>
      </w:pPr>
      <w:bookmarkStart w:id="11" w:name="_Toc223292901"/>
      <w:r>
        <w:lastRenderedPageBreak/>
        <w:t>Everything about Data</w:t>
      </w:r>
      <w:bookmarkEnd w:id="11"/>
    </w:p>
    <w:p w14:paraId="17EB5DE5" w14:textId="77777777" w:rsidR="00CD681B" w:rsidRDefault="00CD681B" w:rsidP="00CD681B"/>
    <w:p w14:paraId="6DBEC2EE" w14:textId="683D28B8" w:rsidR="00AF6231" w:rsidRPr="009013A4" w:rsidRDefault="00CD681B" w:rsidP="00CD681B">
      <w:pPr>
        <w:rPr>
          <w:b/>
          <w:bCs/>
        </w:rPr>
      </w:pPr>
      <w:r w:rsidRPr="00173E32">
        <w:rPr>
          <w:b/>
          <w:bCs/>
        </w:rPr>
        <w:t>Data Format:</w:t>
      </w:r>
    </w:p>
    <w:p w14:paraId="328BA3D7" w14:textId="77777777" w:rsidR="00AF6231" w:rsidRDefault="00CD681B" w:rsidP="00CD681B">
      <w:pPr>
        <w:pStyle w:val="ListParagraph"/>
        <w:numPr>
          <w:ilvl w:val="0"/>
          <w:numId w:val="38"/>
        </w:numPr>
      </w:pPr>
      <w:r>
        <w:t xml:space="preserve">For the input and output data we are using structured </w:t>
      </w:r>
      <w:r w:rsidR="00173E32">
        <w:t>JSON</w:t>
      </w:r>
      <w:r>
        <w:t xml:space="preserve">. We are sending as master resume as </w:t>
      </w:r>
      <w:r w:rsidR="00173E32">
        <w:t>a</w:t>
      </w:r>
      <w:r>
        <w:t xml:space="preserve"> binary file in the request along with job description as string.</w:t>
      </w:r>
    </w:p>
    <w:p w14:paraId="40610E50" w14:textId="77777777" w:rsidR="00AF6231" w:rsidRDefault="00173E32" w:rsidP="00CD681B">
      <w:pPr>
        <w:pStyle w:val="ListParagraph"/>
        <w:numPr>
          <w:ilvl w:val="0"/>
          <w:numId w:val="38"/>
        </w:numPr>
      </w:pPr>
      <w:r>
        <w:t>For response we are using s3 URL for downloaded in Json format with a short expiry.</w:t>
      </w:r>
    </w:p>
    <w:p w14:paraId="1EC482C5" w14:textId="77777777" w:rsidR="00AF6231" w:rsidRDefault="00173E32" w:rsidP="00CD681B">
      <w:pPr>
        <w:pStyle w:val="ListParagraph"/>
        <w:numPr>
          <w:ilvl w:val="0"/>
          <w:numId w:val="38"/>
        </w:numPr>
      </w:pPr>
      <w:r>
        <w:t xml:space="preserve">For all other services its JSON is used for communication between frontend and backend. </w:t>
      </w:r>
    </w:p>
    <w:p w14:paraId="332C2BD1" w14:textId="29A0F42F" w:rsidR="00173E32" w:rsidRDefault="00AF6231" w:rsidP="00CD681B">
      <w:pPr>
        <w:pStyle w:val="ListParagraph"/>
        <w:numPr>
          <w:ilvl w:val="0"/>
          <w:numId w:val="38"/>
        </w:numPr>
      </w:pPr>
      <w:r>
        <w:t xml:space="preserve">Gemini Request is pure text and response is in JSON. </w:t>
      </w:r>
    </w:p>
    <w:p w14:paraId="14A0186A" w14:textId="77777777" w:rsidR="00AF6231" w:rsidRDefault="00AF6231" w:rsidP="00CD681B"/>
    <w:p w14:paraId="635DF55C" w14:textId="6DBD7968" w:rsidR="00173E32" w:rsidRPr="00173E32" w:rsidRDefault="00173E32" w:rsidP="00173E32">
      <w:pPr>
        <w:rPr>
          <w:b/>
          <w:bCs/>
        </w:rPr>
      </w:pPr>
      <w:r w:rsidRPr="00173E32">
        <w:rPr>
          <w:b/>
          <w:bCs/>
        </w:rPr>
        <w:t>Data Source:</w:t>
      </w:r>
    </w:p>
    <w:p w14:paraId="52166A19" w14:textId="7333487B" w:rsidR="00173E32" w:rsidRDefault="00173E32" w:rsidP="00173E32">
      <w:pPr>
        <w:pStyle w:val="ListParagraph"/>
        <w:numPr>
          <w:ilvl w:val="0"/>
          <w:numId w:val="37"/>
        </w:numPr>
      </w:pPr>
      <w:r>
        <w:t>Uploaded Resume – We are retaining one resume per user in our system</w:t>
      </w:r>
      <w:r w:rsidR="008671D8">
        <w:t xml:space="preserve"> for a week</w:t>
      </w:r>
      <w:r>
        <w:t>.</w:t>
      </w:r>
    </w:p>
    <w:p w14:paraId="709FA7EE" w14:textId="10514D4A" w:rsidR="00173E32" w:rsidRDefault="00173E32" w:rsidP="00173E32">
      <w:pPr>
        <w:pStyle w:val="ListParagraph"/>
        <w:numPr>
          <w:ilvl w:val="0"/>
          <w:numId w:val="37"/>
        </w:numPr>
      </w:pPr>
      <w:r>
        <w:t>Job description – Only using it for processing only not stored anywhere.</w:t>
      </w:r>
    </w:p>
    <w:p w14:paraId="0A50B46D" w14:textId="55814102" w:rsidR="00173E32" w:rsidRDefault="00173E32" w:rsidP="00173E32">
      <w:pPr>
        <w:pStyle w:val="ListParagraph"/>
        <w:numPr>
          <w:ilvl w:val="0"/>
          <w:numId w:val="37"/>
        </w:numPr>
      </w:pPr>
      <w:r>
        <w:t>Generated Resume – Using S3 bucket policy we are only retaining 10 generated resumes per user with expiration of 60 mins.</w:t>
      </w:r>
    </w:p>
    <w:p w14:paraId="46F91781" w14:textId="4CF856D5" w:rsidR="00AF6231" w:rsidRDefault="00AF6231" w:rsidP="00173E32">
      <w:pPr>
        <w:pStyle w:val="ListParagraph"/>
        <w:numPr>
          <w:ilvl w:val="0"/>
          <w:numId w:val="37"/>
        </w:numPr>
      </w:pPr>
      <w:r>
        <w:t>Gemini Request and Response: Not stored any where only used for generating resume.</w:t>
      </w:r>
    </w:p>
    <w:p w14:paraId="0A923C48" w14:textId="32822CB0" w:rsidR="00173E32" w:rsidRDefault="00173E32" w:rsidP="00173E32">
      <w:pPr>
        <w:pStyle w:val="ListParagraph"/>
        <w:numPr>
          <w:ilvl w:val="0"/>
          <w:numId w:val="37"/>
        </w:numPr>
      </w:pPr>
      <w:r>
        <w:t>Analytics Data – Automatically generated by system and stored in database.</w:t>
      </w:r>
    </w:p>
    <w:p w14:paraId="0A8A40B8" w14:textId="77777777" w:rsidR="00173E32" w:rsidRDefault="00173E32" w:rsidP="00173E32"/>
    <w:p w14:paraId="7627D72B" w14:textId="77777777" w:rsidR="00173E32" w:rsidRPr="009013A4" w:rsidRDefault="00173E32" w:rsidP="00173E32">
      <w:pPr>
        <w:rPr>
          <w:b/>
          <w:bCs/>
        </w:rPr>
      </w:pPr>
      <w:r w:rsidRPr="009013A4">
        <w:rPr>
          <w:b/>
          <w:bCs/>
        </w:rPr>
        <w:t>Data Size:</w:t>
      </w:r>
    </w:p>
    <w:p w14:paraId="155DA2DF" w14:textId="653D36F2" w:rsidR="009013A4" w:rsidRDefault="00AF6231" w:rsidP="00DD29E4">
      <w:pPr>
        <w:pStyle w:val="ListParagraph"/>
        <w:numPr>
          <w:ilvl w:val="0"/>
          <w:numId w:val="53"/>
        </w:numPr>
      </w:pPr>
      <w:r>
        <w:t>Input Resume – Maximum 5MB permitted. Controlled via frontend.</w:t>
      </w:r>
    </w:p>
    <w:p w14:paraId="20EB8F83" w14:textId="356F996C" w:rsidR="00AF6231" w:rsidRDefault="00AF6231" w:rsidP="00DD29E4">
      <w:pPr>
        <w:pStyle w:val="ListParagraph"/>
        <w:numPr>
          <w:ilvl w:val="0"/>
          <w:numId w:val="53"/>
        </w:numPr>
      </w:pPr>
      <w:r>
        <w:t>Job Description – Average of 2KB based on characters allowed in input field.</w:t>
      </w:r>
    </w:p>
    <w:p w14:paraId="253C76F1" w14:textId="44A911D9" w:rsidR="00AF6231" w:rsidRDefault="009013A4" w:rsidP="00DD29E4">
      <w:pPr>
        <w:pStyle w:val="ListParagraph"/>
        <w:numPr>
          <w:ilvl w:val="0"/>
          <w:numId w:val="53"/>
        </w:numPr>
      </w:pPr>
      <w:r>
        <w:t>G</w:t>
      </w:r>
      <w:r w:rsidR="00AF6231" w:rsidRPr="00AF6231">
        <w:t>enerated PDF</w:t>
      </w:r>
      <w:r>
        <w:t xml:space="preserve"> – Average of </w:t>
      </w:r>
      <w:r w:rsidR="00AF6231" w:rsidRPr="00AF6231">
        <w:t>300-500 KB</w:t>
      </w:r>
      <w:r>
        <w:t xml:space="preserve"> as we are consolidating everything to 1 page only</w:t>
      </w:r>
    </w:p>
    <w:p w14:paraId="3DE79A67" w14:textId="2C79F0E0" w:rsidR="009013A4" w:rsidRPr="00AF6231" w:rsidRDefault="009013A4" w:rsidP="00DD29E4">
      <w:pPr>
        <w:pStyle w:val="ListParagraph"/>
        <w:numPr>
          <w:ilvl w:val="0"/>
          <w:numId w:val="53"/>
        </w:numPr>
      </w:pPr>
      <w:r>
        <w:t>Data per user stored – 1 Input resume (Maximum 5MB) and 10 generated resume (Maximum 500 KB each)</w:t>
      </w:r>
    </w:p>
    <w:p w14:paraId="05A29F0C" w14:textId="77777777" w:rsidR="008671D8" w:rsidRDefault="008671D8" w:rsidP="008671D8">
      <w:pPr>
        <w:rPr>
          <w:b/>
          <w:bCs/>
        </w:rPr>
      </w:pPr>
    </w:p>
    <w:p w14:paraId="04644153" w14:textId="1F9DD936" w:rsidR="00AF6231" w:rsidRPr="008671D8" w:rsidRDefault="008671D8" w:rsidP="008671D8">
      <w:pPr>
        <w:rPr>
          <w:b/>
          <w:bCs/>
        </w:rPr>
      </w:pPr>
      <w:r w:rsidRPr="008671D8">
        <w:rPr>
          <w:b/>
          <w:bCs/>
        </w:rPr>
        <w:t>Data Storage Solution:</w:t>
      </w:r>
    </w:p>
    <w:p w14:paraId="1AB6E321" w14:textId="7A55D155" w:rsidR="008671D8" w:rsidRDefault="008671D8" w:rsidP="00DD29E4">
      <w:pPr>
        <w:pStyle w:val="ListParagraph"/>
        <w:numPr>
          <w:ilvl w:val="0"/>
          <w:numId w:val="52"/>
        </w:numPr>
      </w:pPr>
      <w:r>
        <w:t>Input Resume – S3</w:t>
      </w:r>
    </w:p>
    <w:p w14:paraId="535FF323" w14:textId="4316B3C7" w:rsidR="008671D8" w:rsidRDefault="008671D8" w:rsidP="00DD29E4">
      <w:pPr>
        <w:pStyle w:val="ListParagraph"/>
        <w:numPr>
          <w:ilvl w:val="0"/>
          <w:numId w:val="52"/>
        </w:numPr>
      </w:pPr>
      <w:r>
        <w:t>Generated Resume – S3</w:t>
      </w:r>
    </w:p>
    <w:p w14:paraId="63CBA992" w14:textId="2A7DB411" w:rsidR="008671D8" w:rsidRDefault="008671D8" w:rsidP="00DD29E4">
      <w:pPr>
        <w:pStyle w:val="ListParagraph"/>
        <w:numPr>
          <w:ilvl w:val="0"/>
          <w:numId w:val="52"/>
        </w:numPr>
      </w:pPr>
      <w:r>
        <w:t>Analytics Data – DynamoDB</w:t>
      </w:r>
    </w:p>
    <w:p w14:paraId="24F0E3B1" w14:textId="6D63E6B8" w:rsidR="008671D8" w:rsidRPr="00CD681B" w:rsidRDefault="008671D8" w:rsidP="00DD29E4">
      <w:pPr>
        <w:pStyle w:val="ListParagraph"/>
        <w:numPr>
          <w:ilvl w:val="0"/>
          <w:numId w:val="52"/>
        </w:numPr>
      </w:pPr>
      <w:r>
        <w:t>logs – CloudWatch with retention of 1 month.</w:t>
      </w:r>
    </w:p>
    <w:p w14:paraId="3AF5085E" w14:textId="6FCD859F" w:rsidR="009818FE" w:rsidRDefault="009818FE" w:rsidP="009818FE">
      <w:pPr>
        <w:pStyle w:val="Heading2"/>
        <w:numPr>
          <w:ilvl w:val="0"/>
          <w:numId w:val="31"/>
        </w:numPr>
      </w:pPr>
      <w:bookmarkStart w:id="12" w:name="_Toc223292902"/>
      <w:r>
        <w:t>Programming Languages and Code Components</w:t>
      </w:r>
      <w:bookmarkEnd w:id="12"/>
    </w:p>
    <w:p w14:paraId="789DF6B8" w14:textId="77777777" w:rsidR="008671D8" w:rsidRDefault="008671D8" w:rsidP="008671D8">
      <w:pPr>
        <w:rPr>
          <w:b/>
          <w:bCs/>
        </w:rPr>
      </w:pPr>
    </w:p>
    <w:p w14:paraId="1038D085" w14:textId="59FDCC93" w:rsidR="008671D8" w:rsidRDefault="008671D8" w:rsidP="008671D8">
      <w:pPr>
        <w:rPr>
          <w:b/>
          <w:bCs/>
        </w:rPr>
      </w:pPr>
      <w:r w:rsidRPr="008671D8">
        <w:rPr>
          <w:b/>
          <w:bCs/>
        </w:rPr>
        <w:t>Frontend</w:t>
      </w:r>
      <w:r>
        <w:rPr>
          <w:b/>
          <w:bCs/>
        </w:rPr>
        <w:t>: React</w:t>
      </w:r>
    </w:p>
    <w:p w14:paraId="421D0C63" w14:textId="4285759C" w:rsidR="008671D8" w:rsidRPr="008671D8" w:rsidRDefault="008671D8" w:rsidP="008671D8">
      <w:r>
        <w:t xml:space="preserve">We have created out frontend using React which is a modern web development framework and contain rich ecosystem of libraries required. The developed application using this is compatible with all the browsers. It also </w:t>
      </w:r>
      <w:r w:rsidR="00E63DFC">
        <w:t>provides</w:t>
      </w:r>
      <w:r>
        <w:t xml:space="preserve"> us the files requires for hosting static application on S3.</w:t>
      </w:r>
      <w:r>
        <w:br/>
        <w:t xml:space="preserve">Our whole frontend </w:t>
      </w:r>
      <w:r w:rsidR="00E63DFC">
        <w:t>UI</w:t>
      </w:r>
      <w:r>
        <w:t xml:space="preserve"> is code based.</w:t>
      </w:r>
    </w:p>
    <w:p w14:paraId="5CE7A623" w14:textId="77777777" w:rsidR="008671D8" w:rsidRPr="008671D8" w:rsidRDefault="008671D8" w:rsidP="008671D8">
      <w:pPr>
        <w:rPr>
          <w:b/>
          <w:bCs/>
        </w:rPr>
      </w:pPr>
    </w:p>
    <w:p w14:paraId="2E44B155" w14:textId="084CD54D" w:rsidR="008671D8" w:rsidRDefault="008671D8" w:rsidP="008671D8">
      <w:pPr>
        <w:rPr>
          <w:b/>
          <w:bCs/>
        </w:rPr>
      </w:pPr>
      <w:r w:rsidRPr="008671D8">
        <w:rPr>
          <w:b/>
          <w:bCs/>
        </w:rPr>
        <w:t>Backend:</w:t>
      </w:r>
      <w:r>
        <w:rPr>
          <w:b/>
          <w:bCs/>
        </w:rPr>
        <w:t xml:space="preserve"> Java 17 </w:t>
      </w:r>
    </w:p>
    <w:p w14:paraId="1965431C" w14:textId="3740E856" w:rsidR="00E63DFC" w:rsidRDefault="008671D8" w:rsidP="008671D8">
      <w:r>
        <w:t>We are using java because i</w:t>
      </w:r>
      <w:r w:rsidR="00E63DFC">
        <w:t xml:space="preserve">t is widely used in enterprise environment. It is one of the languages </w:t>
      </w:r>
      <w:r>
        <w:t>allowed</w:t>
      </w:r>
      <w:r w:rsidR="00E63DFC">
        <w:t xml:space="preserve"> </w:t>
      </w:r>
      <w:r>
        <w:t xml:space="preserve">for lambda functions. </w:t>
      </w:r>
      <w:r w:rsidR="00E63DFC">
        <w:t xml:space="preserve">It is type safe which reduces chance for </w:t>
      </w:r>
      <w:r w:rsidR="00E63DFC">
        <w:lastRenderedPageBreak/>
        <w:t>error in production environment. AWS SDK support is also one of the reasons to choose Java.</w:t>
      </w:r>
    </w:p>
    <w:p w14:paraId="06B7D129" w14:textId="0222B94F" w:rsidR="008671D8" w:rsidRDefault="00E63DFC" w:rsidP="008671D8">
      <w:r>
        <w:t>We have code for all the processing on backend. No code required for request and response validation as it is being handled by API Gateway. No code sending email or setting up SMTP server we are just using SES to serve that purpose. No machine learning code we are using libraries for NLP to extract text from pdf and Gen AI model for tailoring resume.</w:t>
      </w:r>
    </w:p>
    <w:p w14:paraId="6CD68417" w14:textId="77777777" w:rsidR="00E63DFC" w:rsidRDefault="00E63DFC" w:rsidP="008671D8"/>
    <w:p w14:paraId="2F92E126" w14:textId="04C2BD7D" w:rsidR="00E63DFC" w:rsidRPr="00986BE8" w:rsidRDefault="00E63DFC" w:rsidP="008671D8">
      <w:pPr>
        <w:rPr>
          <w:b/>
          <w:bCs/>
        </w:rPr>
      </w:pPr>
      <w:proofErr w:type="spellStart"/>
      <w:r w:rsidRPr="00986BE8">
        <w:rPr>
          <w:b/>
          <w:bCs/>
        </w:rPr>
        <w:t>IaC</w:t>
      </w:r>
      <w:proofErr w:type="spellEnd"/>
      <w:r w:rsidRPr="00986BE8">
        <w:rPr>
          <w:b/>
          <w:bCs/>
        </w:rPr>
        <w:t>: Terraform</w:t>
      </w:r>
    </w:p>
    <w:p w14:paraId="67E5D01F" w14:textId="4EC4075D" w:rsidR="00E63DFC" w:rsidRPr="008671D8" w:rsidRDefault="00E63DFC" w:rsidP="008671D8">
      <w:r>
        <w:t xml:space="preserve">We have </w:t>
      </w:r>
      <w:r w:rsidR="00986BE8">
        <w:t>chosen</w:t>
      </w:r>
      <w:r>
        <w:t xml:space="preserve"> </w:t>
      </w:r>
      <w:r w:rsidR="00986BE8">
        <w:t>to terraform</w:t>
      </w:r>
      <w:r>
        <w:t xml:space="preserve"> </w:t>
      </w:r>
      <w:r w:rsidR="00986BE8">
        <w:t>as it tracks the current state of our infrastructure, and we have AWS provider support that covers all the AWS services. It’s a tool that supports multiple providers means single codebase will be good enough for multi cloud applications.</w:t>
      </w:r>
    </w:p>
    <w:p w14:paraId="2D648A33" w14:textId="5C6B8A90" w:rsidR="009818FE" w:rsidRDefault="009818FE" w:rsidP="009818FE">
      <w:pPr>
        <w:pStyle w:val="Heading2"/>
        <w:numPr>
          <w:ilvl w:val="0"/>
          <w:numId w:val="31"/>
        </w:numPr>
      </w:pPr>
      <w:bookmarkStart w:id="13" w:name="_Toc223292903"/>
      <w:r>
        <w:t>Application Deployment</w:t>
      </w:r>
      <w:bookmarkEnd w:id="13"/>
    </w:p>
    <w:p w14:paraId="7BA2CADF" w14:textId="78E11F80" w:rsidR="00986BE8" w:rsidRDefault="00986BE8" w:rsidP="00986BE8">
      <w:r>
        <w:t xml:space="preserve">We are using </w:t>
      </w:r>
      <w:proofErr w:type="spellStart"/>
      <w:r>
        <w:t>IaC</w:t>
      </w:r>
      <w:proofErr w:type="spellEnd"/>
      <w:r>
        <w:t xml:space="preserve"> for infrastructure deployments. The </w:t>
      </w:r>
      <w:proofErr w:type="spellStart"/>
      <w:r>
        <w:t>IaC</w:t>
      </w:r>
      <w:proofErr w:type="spellEnd"/>
      <w:r>
        <w:t xml:space="preserve"> that we are using is terraform and the state file of terraform is being stored in S3 and lock state is being stored in DynamoDB.</w:t>
      </w:r>
    </w:p>
    <w:p w14:paraId="786B0E11" w14:textId="07AB27FB" w:rsidR="00986BE8" w:rsidRDefault="00986BE8" w:rsidP="00986BE8">
      <w:r>
        <w:t>For frontend deployment are application is being hosted using S3 as a static website.</w:t>
      </w:r>
    </w:p>
    <w:p w14:paraId="7159B2F5" w14:textId="15D73664" w:rsidR="00986BE8" w:rsidRDefault="00986BE8" w:rsidP="00986BE8">
      <w:r>
        <w:t>For complete deployment i.e. frontend, backend and infrastructure we have two ways.</w:t>
      </w:r>
    </w:p>
    <w:p w14:paraId="62E92B0F" w14:textId="1AE49A46" w:rsidR="00986BE8" w:rsidRDefault="00986BE8" w:rsidP="00986BE8">
      <w:pPr>
        <w:pStyle w:val="ListParagraph"/>
        <w:numPr>
          <w:ilvl w:val="0"/>
          <w:numId w:val="43"/>
        </w:numPr>
      </w:pPr>
      <w:r>
        <w:t>Manual – Use deploy.sh script for deploying whole application using your own machine. It includes following</w:t>
      </w:r>
    </w:p>
    <w:p w14:paraId="2D696A44" w14:textId="1DDB4F6A" w:rsidR="00986BE8" w:rsidRDefault="00986BE8" w:rsidP="00DD29E4">
      <w:pPr>
        <w:pStyle w:val="ListParagraph"/>
        <w:numPr>
          <w:ilvl w:val="1"/>
          <w:numId w:val="51"/>
        </w:numPr>
      </w:pPr>
      <w:r>
        <w:t>Frontend and Backend Deployment.</w:t>
      </w:r>
    </w:p>
    <w:p w14:paraId="7F8FADB2" w14:textId="2F526601" w:rsidR="00986BE8" w:rsidRDefault="00986BE8" w:rsidP="00DD29E4">
      <w:pPr>
        <w:pStyle w:val="ListParagraph"/>
        <w:numPr>
          <w:ilvl w:val="1"/>
          <w:numId w:val="51"/>
        </w:numPr>
      </w:pPr>
      <w:r>
        <w:t xml:space="preserve">Checking </w:t>
      </w:r>
      <w:r w:rsidR="00C57890">
        <w:t>terraforms</w:t>
      </w:r>
      <w:r>
        <w:t xml:space="preserve"> state file on S3 if bucket </w:t>
      </w:r>
      <w:r w:rsidR="00C57890">
        <w:t>does not</w:t>
      </w:r>
      <w:r>
        <w:t xml:space="preserve"> </w:t>
      </w:r>
      <w:proofErr w:type="gramStart"/>
      <w:r>
        <w:t>exists</w:t>
      </w:r>
      <w:proofErr w:type="gramEnd"/>
      <w:r>
        <w:t xml:space="preserve"> then it will create one</w:t>
      </w:r>
      <w:r w:rsidR="00C57890">
        <w:t>.</w:t>
      </w:r>
    </w:p>
    <w:p w14:paraId="59F4C055" w14:textId="7E41AB58" w:rsidR="00C57890" w:rsidRDefault="00C57890" w:rsidP="00DD29E4">
      <w:pPr>
        <w:pStyle w:val="ListParagraph"/>
        <w:numPr>
          <w:ilvl w:val="1"/>
          <w:numId w:val="51"/>
        </w:numPr>
      </w:pPr>
      <w:r>
        <w:t>Deploy the infrastructure (Changes or new based in state file)</w:t>
      </w:r>
    </w:p>
    <w:p w14:paraId="06F2AED7" w14:textId="12EA3F2C" w:rsidR="00C57890" w:rsidRDefault="00C57890" w:rsidP="00DD29E4">
      <w:pPr>
        <w:pStyle w:val="ListParagraph"/>
        <w:numPr>
          <w:ilvl w:val="1"/>
          <w:numId w:val="51"/>
        </w:numPr>
      </w:pPr>
      <w:r>
        <w:t>Upload the front-end assets to S3 bucket.</w:t>
      </w:r>
    </w:p>
    <w:p w14:paraId="2DBC817F" w14:textId="1A40F6BF" w:rsidR="00C57890" w:rsidRDefault="00C57890" w:rsidP="00DD29E4">
      <w:pPr>
        <w:pStyle w:val="ListParagraph"/>
        <w:numPr>
          <w:ilvl w:val="1"/>
          <w:numId w:val="51"/>
        </w:numPr>
      </w:pPr>
      <w:r>
        <w:t>Display the s3 and API Gateway endpoints.</w:t>
      </w:r>
    </w:p>
    <w:p w14:paraId="73CDB28F" w14:textId="5DB0B3C1" w:rsidR="00C57890" w:rsidRDefault="00C57890" w:rsidP="00C57890">
      <w:pPr>
        <w:pStyle w:val="ListParagraph"/>
        <w:numPr>
          <w:ilvl w:val="0"/>
          <w:numId w:val="43"/>
        </w:numPr>
      </w:pPr>
      <w:r>
        <w:t xml:space="preserve">CI/CD – AWS Code Pipeline. </w:t>
      </w:r>
      <w:r w:rsidR="009354EC">
        <w:t xml:space="preserve">Using </w:t>
      </w:r>
      <w:proofErr w:type="spellStart"/>
      <w:r>
        <w:t>buildspec.yaml</w:t>
      </w:r>
      <w:proofErr w:type="spellEnd"/>
      <w:r>
        <w:t xml:space="preserve"> file </w:t>
      </w:r>
      <w:r w:rsidR="009354EC">
        <w:t xml:space="preserve">which is </w:t>
      </w:r>
      <w:r>
        <w:t>part of our current code. The process is.</w:t>
      </w:r>
    </w:p>
    <w:p w14:paraId="797D5CC2" w14:textId="71511075" w:rsidR="00C57890" w:rsidRDefault="00C57890" w:rsidP="00DD29E4">
      <w:pPr>
        <w:pStyle w:val="ListParagraph"/>
        <w:numPr>
          <w:ilvl w:val="1"/>
          <w:numId w:val="50"/>
        </w:numPr>
      </w:pPr>
      <w:r>
        <w:t>It is triggered by git push on GitHub. We are using GitHub keys for connection.</w:t>
      </w:r>
    </w:p>
    <w:p w14:paraId="0F7B99A7" w14:textId="2B046029" w:rsidR="00C57890" w:rsidRDefault="00C57890" w:rsidP="00DD29E4">
      <w:pPr>
        <w:pStyle w:val="ListParagraph"/>
        <w:numPr>
          <w:ilvl w:val="1"/>
          <w:numId w:val="50"/>
        </w:numPr>
      </w:pPr>
      <w:r>
        <w:t>Execute the build for both frontend and build using the image provided.</w:t>
      </w:r>
    </w:p>
    <w:p w14:paraId="18A3AFBD" w14:textId="3F3FEA23" w:rsidR="00C57890" w:rsidRDefault="00C57890" w:rsidP="00DD29E4">
      <w:pPr>
        <w:pStyle w:val="ListParagraph"/>
        <w:numPr>
          <w:ilvl w:val="1"/>
          <w:numId w:val="50"/>
        </w:numPr>
      </w:pPr>
      <w:r>
        <w:t xml:space="preserve">Checking terraforms state file on S3 if bucket does not </w:t>
      </w:r>
      <w:r w:rsidR="009354EC">
        <w:t>exist</w:t>
      </w:r>
      <w:r>
        <w:t xml:space="preserve"> then it will create one.</w:t>
      </w:r>
    </w:p>
    <w:p w14:paraId="5A99B0A9" w14:textId="77777777" w:rsidR="00C57890" w:rsidRDefault="00C57890" w:rsidP="00DD29E4">
      <w:pPr>
        <w:pStyle w:val="ListParagraph"/>
        <w:numPr>
          <w:ilvl w:val="1"/>
          <w:numId w:val="50"/>
        </w:numPr>
      </w:pPr>
      <w:r>
        <w:t>Deploy the infrastructure (Changes or new based in state file)</w:t>
      </w:r>
    </w:p>
    <w:p w14:paraId="551B3CC7" w14:textId="77777777" w:rsidR="00C57890" w:rsidRDefault="00C57890" w:rsidP="00DD29E4">
      <w:pPr>
        <w:pStyle w:val="ListParagraph"/>
        <w:numPr>
          <w:ilvl w:val="1"/>
          <w:numId w:val="50"/>
        </w:numPr>
      </w:pPr>
      <w:r>
        <w:t>Upload the front-end assets to S3 bucket.</w:t>
      </w:r>
    </w:p>
    <w:p w14:paraId="62CDD295" w14:textId="63CF8938" w:rsidR="00C57890" w:rsidRDefault="00C57890" w:rsidP="00DD29E4">
      <w:pPr>
        <w:pStyle w:val="ListParagraph"/>
        <w:numPr>
          <w:ilvl w:val="1"/>
          <w:numId w:val="50"/>
        </w:numPr>
      </w:pPr>
      <w:r>
        <w:t>Display the s3 and API Gateway endpoints.</w:t>
      </w:r>
    </w:p>
    <w:p w14:paraId="676FE43A" w14:textId="42E2642B" w:rsidR="00C57890" w:rsidRPr="00986BE8" w:rsidRDefault="00C57890" w:rsidP="00C57890">
      <w:pPr>
        <w:ind w:left="720"/>
      </w:pPr>
      <w:r>
        <w:t xml:space="preserve">It is fetching environment variables from </w:t>
      </w:r>
      <w:proofErr w:type="spellStart"/>
      <w:r w:rsidR="009354EC">
        <w:t>CodeBuild</w:t>
      </w:r>
      <w:proofErr w:type="spellEnd"/>
      <w:r>
        <w:t xml:space="preserve"> which will be fetching it from AWS Parameter Store.</w:t>
      </w:r>
    </w:p>
    <w:p w14:paraId="022AEC73" w14:textId="2442E42E" w:rsidR="009818FE" w:rsidRPr="009818FE" w:rsidRDefault="009818FE" w:rsidP="009818FE">
      <w:pPr>
        <w:pStyle w:val="Heading2"/>
        <w:numPr>
          <w:ilvl w:val="0"/>
          <w:numId w:val="31"/>
        </w:numPr>
      </w:pPr>
      <w:bookmarkStart w:id="14" w:name="_Toc223292904"/>
      <w:r>
        <w:t>Component</w:t>
      </w:r>
      <w:r w:rsidR="00E62775">
        <w:t>s</w:t>
      </w:r>
      <w:r>
        <w:t xml:space="preserve"> Integration</w:t>
      </w:r>
      <w:bookmarkEnd w:id="14"/>
    </w:p>
    <w:p w14:paraId="097CF0A5" w14:textId="77777777" w:rsidR="006D0556" w:rsidRDefault="006D0556" w:rsidP="00542480"/>
    <w:p w14:paraId="40F5F6EC" w14:textId="77777777" w:rsidR="009354EC" w:rsidRPr="00CD681B" w:rsidRDefault="009354EC" w:rsidP="009354EC">
      <w:pPr>
        <w:rPr>
          <w:rFonts w:eastAsiaTheme="majorEastAsia"/>
          <w:b/>
          <w:bCs/>
        </w:rPr>
      </w:pPr>
      <w:r w:rsidRPr="00CD681B">
        <w:rPr>
          <w:rFonts w:eastAsiaTheme="majorEastAsia"/>
          <w:b/>
          <w:bCs/>
        </w:rPr>
        <w:t>Frontend to Backend integration.</w:t>
      </w:r>
    </w:p>
    <w:p w14:paraId="370E8923" w14:textId="77777777" w:rsidR="009354EC" w:rsidRDefault="009354EC" w:rsidP="009354EC">
      <w:pPr>
        <w:rPr>
          <w:rFonts w:eastAsiaTheme="majorEastAsia"/>
        </w:rPr>
      </w:pPr>
      <w:r>
        <w:rPr>
          <w:rFonts w:eastAsiaTheme="majorEastAsia"/>
        </w:rPr>
        <w:t xml:space="preserve">Our frontend web app calls the respective API Gateway endpoint from the application. API gateway validates the request i.e. request type (GET, POST etc.), request body and authentication (we are using API keys for that, so our API gateway </w:t>
      </w:r>
      <w:r>
        <w:rPr>
          <w:rFonts w:eastAsiaTheme="majorEastAsia"/>
        </w:rPr>
        <w:lastRenderedPageBreak/>
        <w:t>is only accessible from our frontend). After validating the request API Gateway invokes the respective lambda that is being attached for that request type.</w:t>
      </w:r>
    </w:p>
    <w:p w14:paraId="43AFCF8B" w14:textId="77777777" w:rsidR="009354EC" w:rsidRDefault="009354EC" w:rsidP="009354EC">
      <w:pPr>
        <w:rPr>
          <w:rFonts w:eastAsiaTheme="majorEastAsia"/>
        </w:rPr>
      </w:pPr>
    </w:p>
    <w:p w14:paraId="4AB9DA71" w14:textId="77777777" w:rsidR="009354EC" w:rsidRPr="00CD681B" w:rsidRDefault="009354EC" w:rsidP="009354EC">
      <w:pPr>
        <w:rPr>
          <w:rFonts w:eastAsiaTheme="majorEastAsia"/>
          <w:b/>
          <w:bCs/>
        </w:rPr>
      </w:pPr>
      <w:r w:rsidRPr="00CD681B">
        <w:rPr>
          <w:rFonts w:eastAsiaTheme="majorEastAsia"/>
          <w:b/>
          <w:bCs/>
        </w:rPr>
        <w:t>Lambda Integration:</w:t>
      </w:r>
    </w:p>
    <w:p w14:paraId="56FDFDD0" w14:textId="77777777" w:rsidR="009354EC" w:rsidRDefault="009354EC" w:rsidP="009354EC">
      <w:pPr>
        <w:rPr>
          <w:rFonts w:eastAsiaTheme="majorEastAsia"/>
        </w:rPr>
      </w:pPr>
      <w:r>
        <w:rPr>
          <w:rFonts w:eastAsiaTheme="majorEastAsia"/>
        </w:rPr>
        <w:t>It is divided into three parts:</w:t>
      </w:r>
    </w:p>
    <w:p w14:paraId="68FEE974" w14:textId="77777777" w:rsidR="009354EC" w:rsidRDefault="009354EC" w:rsidP="00DD29E4">
      <w:pPr>
        <w:rPr>
          <w:rFonts w:eastAsiaTheme="majorEastAsia"/>
        </w:rPr>
      </w:pPr>
    </w:p>
    <w:p w14:paraId="164EFFA1" w14:textId="77777777" w:rsidR="009354EC" w:rsidRPr="00DD29E4" w:rsidRDefault="009354EC" w:rsidP="00DD29E4">
      <w:pPr>
        <w:pStyle w:val="ListParagraph"/>
        <w:numPr>
          <w:ilvl w:val="0"/>
          <w:numId w:val="49"/>
        </w:numPr>
        <w:rPr>
          <w:rFonts w:eastAsiaTheme="majorEastAsia"/>
        </w:rPr>
      </w:pPr>
      <w:r w:rsidRPr="00DD29E4">
        <w:rPr>
          <w:rFonts w:eastAsiaTheme="majorEastAsia"/>
        </w:rPr>
        <w:t xml:space="preserve">AWS Services – For AWS Service integration from Lambda like S3, SES and DynamoDB we are using AWS SDK in our code. As </w:t>
      </w:r>
      <w:proofErr w:type="gramStart"/>
      <w:r w:rsidRPr="00DD29E4">
        <w:rPr>
          <w:rFonts w:eastAsiaTheme="majorEastAsia"/>
        </w:rPr>
        <w:t>all of</w:t>
      </w:r>
      <w:proofErr w:type="gramEnd"/>
      <w:r w:rsidRPr="00DD29E4">
        <w:rPr>
          <w:rFonts w:eastAsiaTheme="majorEastAsia"/>
        </w:rPr>
        <w:t xml:space="preserve"> the services are in same region and account, we are using IAM permissions to access </w:t>
      </w:r>
      <w:proofErr w:type="gramStart"/>
      <w:r w:rsidRPr="00DD29E4">
        <w:rPr>
          <w:rFonts w:eastAsiaTheme="majorEastAsia"/>
        </w:rPr>
        <w:t>all of</w:t>
      </w:r>
      <w:proofErr w:type="gramEnd"/>
      <w:r w:rsidRPr="00DD29E4">
        <w:rPr>
          <w:rFonts w:eastAsiaTheme="majorEastAsia"/>
        </w:rPr>
        <w:t xml:space="preserve"> these services.</w:t>
      </w:r>
    </w:p>
    <w:p w14:paraId="6FB179F5" w14:textId="77777777" w:rsidR="009354EC" w:rsidRPr="00DD29E4" w:rsidRDefault="009354EC" w:rsidP="00DD29E4">
      <w:pPr>
        <w:pStyle w:val="ListParagraph"/>
        <w:numPr>
          <w:ilvl w:val="0"/>
          <w:numId w:val="49"/>
        </w:numPr>
        <w:rPr>
          <w:rFonts w:eastAsiaTheme="majorEastAsia"/>
        </w:rPr>
      </w:pPr>
      <w:r w:rsidRPr="00DD29E4">
        <w:rPr>
          <w:rFonts w:eastAsiaTheme="majorEastAsia"/>
        </w:rPr>
        <w:t>LLM Integration (Gemini AI) – For this we are using Google Gemini AI API Keys for access.</w:t>
      </w:r>
    </w:p>
    <w:p w14:paraId="6B30E25C" w14:textId="4C99199D" w:rsidR="00CA0A42" w:rsidRPr="00591011" w:rsidRDefault="009354EC" w:rsidP="00542480">
      <w:pPr>
        <w:pStyle w:val="ListParagraph"/>
        <w:numPr>
          <w:ilvl w:val="0"/>
          <w:numId w:val="49"/>
        </w:numPr>
        <w:rPr>
          <w:rFonts w:eastAsiaTheme="majorEastAsia"/>
        </w:rPr>
      </w:pPr>
      <w:r w:rsidRPr="00DD29E4">
        <w:rPr>
          <w:rFonts w:eastAsiaTheme="majorEastAsia"/>
        </w:rPr>
        <w:t xml:space="preserve">AWS CloudFormation – No integration need as it is attached by default by lambda, we only have given the following IAM permissions </w:t>
      </w:r>
      <w:proofErr w:type="spellStart"/>
      <w:proofErr w:type="gramStart"/>
      <w:r w:rsidRPr="00DD29E4">
        <w:rPr>
          <w:rFonts w:eastAsiaTheme="majorEastAsia"/>
        </w:rPr>
        <w:t>logs:CreateLogGroup</w:t>
      </w:r>
      <w:proofErr w:type="spellEnd"/>
      <w:proofErr w:type="gramEnd"/>
      <w:r w:rsidRPr="00DD29E4">
        <w:rPr>
          <w:rFonts w:eastAsiaTheme="majorEastAsia"/>
        </w:rPr>
        <w:t>, </w:t>
      </w:r>
      <w:proofErr w:type="spellStart"/>
      <w:proofErr w:type="gramStart"/>
      <w:r w:rsidRPr="00DD29E4">
        <w:rPr>
          <w:rFonts w:eastAsiaTheme="majorEastAsia"/>
        </w:rPr>
        <w:t>logs:CreateLogStream</w:t>
      </w:r>
      <w:proofErr w:type="spellEnd"/>
      <w:proofErr w:type="gramEnd"/>
      <w:r w:rsidRPr="00DD29E4">
        <w:rPr>
          <w:rFonts w:eastAsiaTheme="majorEastAsia"/>
        </w:rPr>
        <w:t>, </w:t>
      </w:r>
      <w:proofErr w:type="spellStart"/>
      <w:proofErr w:type="gramStart"/>
      <w:r w:rsidRPr="00DD29E4">
        <w:rPr>
          <w:rFonts w:eastAsiaTheme="majorEastAsia"/>
        </w:rPr>
        <w:t>logs:PutLogEvents</w:t>
      </w:r>
      <w:proofErr w:type="spellEnd"/>
      <w:proofErr w:type="gramEnd"/>
    </w:p>
    <w:p w14:paraId="5DD28430" w14:textId="77777777" w:rsidR="00591011" w:rsidRDefault="00DD29E4" w:rsidP="00591011">
      <w:pPr>
        <w:pStyle w:val="Heading1"/>
        <w:rPr>
          <w:lang w:val="en-US"/>
        </w:rPr>
      </w:pPr>
      <w:bookmarkStart w:id="15" w:name="_Toc223292905"/>
      <w:r>
        <w:rPr>
          <w:lang w:val="en-US"/>
        </w:rPr>
        <w:t>Security</w:t>
      </w:r>
      <w:bookmarkEnd w:id="15"/>
    </w:p>
    <w:p w14:paraId="04101668" w14:textId="702605B8" w:rsidR="00E47B76" w:rsidRPr="00591011" w:rsidRDefault="00864675" w:rsidP="00591011">
      <w:pPr>
        <w:tabs>
          <w:tab w:val="left" w:pos="7550"/>
        </w:tabs>
        <w:rPr>
          <w:rFonts w:cs="Arial"/>
          <w:b/>
          <w:bCs/>
          <w:sz w:val="26"/>
          <w:szCs w:val="26"/>
          <w:u w:val="single"/>
          <w:lang w:val="en-US"/>
        </w:rPr>
      </w:pPr>
      <w:r>
        <w:rPr>
          <w:lang w:val="en-US"/>
        </w:rPr>
        <w:br/>
      </w:r>
      <w:bookmarkStart w:id="16" w:name="_Toc223292906"/>
      <w:r w:rsidR="00E47B76" w:rsidRPr="00591011">
        <w:rPr>
          <w:rStyle w:val="Heading2Char"/>
        </w:rPr>
        <w:t>Data Security</w:t>
      </w:r>
      <w:bookmarkEnd w:id="16"/>
    </w:p>
    <w:p w14:paraId="3D9FE5E1" w14:textId="5541D640" w:rsidR="00E47B76" w:rsidRPr="00591011" w:rsidRDefault="00E47B76" w:rsidP="00591011">
      <w:pPr>
        <w:pStyle w:val="ListParagraph"/>
        <w:numPr>
          <w:ilvl w:val="0"/>
          <w:numId w:val="66"/>
        </w:numPr>
        <w:rPr>
          <w:lang w:val="en-US"/>
        </w:rPr>
      </w:pPr>
      <w:r w:rsidRPr="00591011">
        <w:rPr>
          <w:lang w:val="en-US"/>
        </w:rPr>
        <w:t xml:space="preserve">API Gateway provides </w:t>
      </w:r>
      <w:r w:rsidR="00C62C5C" w:rsidRPr="00591011">
        <w:rPr>
          <w:lang w:val="en-US"/>
        </w:rPr>
        <w:t>http</w:t>
      </w:r>
      <w:r w:rsidRPr="00591011">
        <w:rPr>
          <w:lang w:val="en-US"/>
        </w:rPr>
        <w:t xml:space="preserve">s endpoint which we are using for communication with </w:t>
      </w:r>
      <w:r w:rsidR="00C62C5C" w:rsidRPr="00591011">
        <w:rPr>
          <w:lang w:val="en-US"/>
        </w:rPr>
        <w:t>frontend,</w:t>
      </w:r>
      <w:r w:rsidRPr="00591011">
        <w:rPr>
          <w:lang w:val="en-US"/>
        </w:rPr>
        <w:t xml:space="preserve"> so all the data transmitted is encrypted as it </w:t>
      </w:r>
      <w:r w:rsidR="00C62C5C" w:rsidRPr="00591011">
        <w:rPr>
          <w:lang w:val="en-US"/>
        </w:rPr>
        <w:t>moves</w:t>
      </w:r>
      <w:r w:rsidRPr="00591011">
        <w:rPr>
          <w:lang w:val="en-US"/>
        </w:rPr>
        <w:t xml:space="preserve"> between browser and API Gateway.</w:t>
      </w:r>
    </w:p>
    <w:p w14:paraId="60F0621A" w14:textId="22F088AD" w:rsidR="00C62C5C" w:rsidRPr="00591011" w:rsidRDefault="00C62C5C" w:rsidP="00591011">
      <w:pPr>
        <w:pStyle w:val="ListParagraph"/>
        <w:numPr>
          <w:ilvl w:val="0"/>
          <w:numId w:val="66"/>
        </w:numPr>
        <w:rPr>
          <w:lang w:val="en-US"/>
        </w:rPr>
      </w:pPr>
      <w:r w:rsidRPr="00591011">
        <w:rPr>
          <w:lang w:val="en-US"/>
        </w:rPr>
        <w:t>The data stored (resumes) in S3 are in private buckets only accessible to Resume Tailor Lambda using IAM Role.</w:t>
      </w:r>
    </w:p>
    <w:p w14:paraId="7CB1B7FC" w14:textId="6391794E" w:rsidR="00591011" w:rsidRPr="00591011" w:rsidRDefault="00C62C5C" w:rsidP="00591011">
      <w:pPr>
        <w:pStyle w:val="ListParagraph"/>
        <w:numPr>
          <w:ilvl w:val="0"/>
          <w:numId w:val="66"/>
        </w:numPr>
        <w:rPr>
          <w:lang w:val="en-US"/>
        </w:rPr>
      </w:pPr>
      <w:r w:rsidRPr="00591011">
        <w:rPr>
          <w:lang w:val="en-US"/>
        </w:rPr>
        <w:t>The Data Stored in DynamoDB is by default encrypted by AWS. There is an IAM Policy set for only two functions to access the DynamoDB Table that we are using to save the data.</w:t>
      </w:r>
    </w:p>
    <w:p w14:paraId="3FEA57CA" w14:textId="77777777" w:rsidR="00591011" w:rsidRDefault="00591011" w:rsidP="00591011">
      <w:pPr>
        <w:ind w:firstLine="360"/>
        <w:rPr>
          <w:b/>
          <w:bCs/>
          <w:lang w:val="en-US"/>
        </w:rPr>
      </w:pPr>
    </w:p>
    <w:p w14:paraId="2C152ACB" w14:textId="71F43035" w:rsidR="00E47B76" w:rsidRDefault="00C62C5C" w:rsidP="00591011">
      <w:pPr>
        <w:ind w:firstLine="360"/>
        <w:rPr>
          <w:lang w:val="en-US"/>
        </w:rPr>
      </w:pPr>
      <w:r w:rsidRPr="00591011">
        <w:rPr>
          <w:b/>
          <w:bCs/>
          <w:lang w:val="en-US"/>
        </w:rPr>
        <w:t>Vulnerability</w:t>
      </w:r>
      <w:r>
        <w:rPr>
          <w:lang w:val="en-US"/>
        </w:rPr>
        <w:t>:</w:t>
      </w:r>
    </w:p>
    <w:p w14:paraId="1D3256F9" w14:textId="3E9B6D3F" w:rsidR="00DD29E4" w:rsidRPr="00591011" w:rsidRDefault="00C62C5C" w:rsidP="00591011">
      <w:pPr>
        <w:pStyle w:val="ListParagraph"/>
        <w:numPr>
          <w:ilvl w:val="0"/>
          <w:numId w:val="67"/>
        </w:numPr>
        <w:tabs>
          <w:tab w:val="left" w:pos="7550"/>
        </w:tabs>
        <w:rPr>
          <w:rFonts w:cs="Arial"/>
          <w:b/>
          <w:bCs/>
          <w:sz w:val="26"/>
          <w:szCs w:val="26"/>
          <w:u w:val="single"/>
          <w:lang w:val="en-US"/>
        </w:rPr>
      </w:pPr>
      <w:r w:rsidRPr="00591011">
        <w:rPr>
          <w:lang w:val="en-US"/>
        </w:rPr>
        <w:t>S3 URL where application is hosted is http. On production environment we can use CloudFront and ACM which will secure the endpoint.</w:t>
      </w:r>
    </w:p>
    <w:p w14:paraId="7273EE1A" w14:textId="70E0A860" w:rsidR="00591011" w:rsidRDefault="00591011" w:rsidP="00591011">
      <w:pPr>
        <w:pStyle w:val="Heading2"/>
        <w:rPr>
          <w:lang w:val="en-US"/>
        </w:rPr>
      </w:pPr>
      <w:bookmarkStart w:id="17" w:name="_Toc223292907"/>
      <w:r>
        <w:rPr>
          <w:lang w:val="en-US"/>
        </w:rPr>
        <w:t>Application Security:</w:t>
      </w:r>
      <w:bookmarkEnd w:id="17"/>
    </w:p>
    <w:p w14:paraId="120CC9BA" w14:textId="2897C9C0" w:rsidR="00591011" w:rsidRDefault="00591011" w:rsidP="00591011">
      <w:pPr>
        <w:pStyle w:val="ListParagraph"/>
        <w:numPr>
          <w:ilvl w:val="0"/>
          <w:numId w:val="70"/>
        </w:numPr>
        <w:rPr>
          <w:lang w:val="en-US"/>
        </w:rPr>
      </w:pPr>
      <w:r>
        <w:rPr>
          <w:lang w:val="en-US"/>
        </w:rPr>
        <w:t>Resume S3 buckets are private.</w:t>
      </w:r>
    </w:p>
    <w:p w14:paraId="12DBD5CA" w14:textId="72C97EF9" w:rsidR="00591011" w:rsidRDefault="00591011" w:rsidP="00591011">
      <w:pPr>
        <w:pStyle w:val="ListParagraph"/>
        <w:numPr>
          <w:ilvl w:val="0"/>
          <w:numId w:val="70"/>
        </w:numPr>
        <w:rPr>
          <w:lang w:val="en-US"/>
        </w:rPr>
      </w:pPr>
      <w:r>
        <w:rPr>
          <w:lang w:val="en-US"/>
        </w:rPr>
        <w:t>API Gateway enforces most security measures on API like rate limiting, request validations etc.</w:t>
      </w:r>
    </w:p>
    <w:p w14:paraId="0B4BB398" w14:textId="20CDE57A" w:rsidR="00591011" w:rsidRDefault="00591011" w:rsidP="00591011">
      <w:pPr>
        <w:pStyle w:val="ListParagraph"/>
        <w:numPr>
          <w:ilvl w:val="0"/>
          <w:numId w:val="70"/>
        </w:numPr>
        <w:rPr>
          <w:lang w:val="en-US"/>
        </w:rPr>
      </w:pPr>
      <w:r>
        <w:rPr>
          <w:lang w:val="en-US"/>
        </w:rPr>
        <w:t xml:space="preserve">API Key is used to make sure only Web </w:t>
      </w:r>
      <w:proofErr w:type="gramStart"/>
      <w:r>
        <w:rPr>
          <w:lang w:val="en-US"/>
        </w:rPr>
        <w:t>app</w:t>
      </w:r>
      <w:proofErr w:type="gramEnd"/>
      <w:r>
        <w:rPr>
          <w:lang w:val="en-US"/>
        </w:rPr>
        <w:t xml:space="preserve"> can access the API Gateway endpoint and API Gateway will deny other traffic.</w:t>
      </w:r>
    </w:p>
    <w:p w14:paraId="2DF53972" w14:textId="5F559319" w:rsidR="00591011" w:rsidRDefault="00591011" w:rsidP="00591011">
      <w:pPr>
        <w:pStyle w:val="ListParagraph"/>
        <w:numPr>
          <w:ilvl w:val="0"/>
          <w:numId w:val="70"/>
        </w:numPr>
        <w:rPr>
          <w:lang w:val="en-US"/>
        </w:rPr>
      </w:pPr>
      <w:r>
        <w:rPr>
          <w:lang w:val="en-US"/>
        </w:rPr>
        <w:t>IAM Policies are in place to only allow necessary services to access other services.</w:t>
      </w:r>
    </w:p>
    <w:p w14:paraId="07B67CD3" w14:textId="77777777" w:rsidR="00591011" w:rsidRDefault="00591011" w:rsidP="00591011">
      <w:pPr>
        <w:pStyle w:val="ListParagraph"/>
        <w:numPr>
          <w:ilvl w:val="1"/>
          <w:numId w:val="70"/>
        </w:numPr>
        <w:rPr>
          <w:lang w:val="en-US"/>
        </w:rPr>
      </w:pPr>
      <w:r>
        <w:rPr>
          <w:lang w:val="en-US"/>
        </w:rPr>
        <w:t>Tailor Resume Lambda can only access the bucket containing resumes and have read and write access.</w:t>
      </w:r>
    </w:p>
    <w:p w14:paraId="7EDF5EB9" w14:textId="77777777" w:rsidR="00591011" w:rsidRPr="00591011" w:rsidRDefault="00591011" w:rsidP="00591011">
      <w:pPr>
        <w:pStyle w:val="ListParagraph"/>
        <w:numPr>
          <w:ilvl w:val="1"/>
          <w:numId w:val="70"/>
        </w:numPr>
        <w:rPr>
          <w:lang w:val="en-US"/>
        </w:rPr>
      </w:pPr>
      <w:r>
        <w:rPr>
          <w:lang w:val="en-US"/>
        </w:rPr>
        <w:t xml:space="preserve">Track Analytics Lambda can only put items </w:t>
      </w:r>
      <w:proofErr w:type="spellStart"/>
      <w:proofErr w:type="gramStart"/>
      <w:r w:rsidRPr="00591011">
        <w:t>dynamodb:PutItem</w:t>
      </w:r>
      <w:proofErr w:type="spellEnd"/>
      <w:proofErr w:type="gramEnd"/>
      <w:r>
        <w:t xml:space="preserve"> to our analytics table</w:t>
      </w:r>
    </w:p>
    <w:p w14:paraId="57774327" w14:textId="6698CD2F" w:rsidR="00591011" w:rsidRPr="00591011" w:rsidRDefault="00591011" w:rsidP="00591011">
      <w:pPr>
        <w:pStyle w:val="ListParagraph"/>
        <w:numPr>
          <w:ilvl w:val="1"/>
          <w:numId w:val="70"/>
        </w:numPr>
        <w:rPr>
          <w:lang w:val="en-US"/>
        </w:rPr>
      </w:pPr>
      <w:r>
        <w:t xml:space="preserve">Get Analytics Lambda can only get items </w:t>
      </w:r>
      <w:proofErr w:type="spellStart"/>
      <w:proofErr w:type="gramStart"/>
      <w:r w:rsidRPr="00591011">
        <w:t>dynamodb:</w:t>
      </w:r>
      <w:r>
        <w:t>Ge</w:t>
      </w:r>
      <w:r w:rsidRPr="00591011">
        <w:t>tItem</w:t>
      </w:r>
      <w:proofErr w:type="spellEnd"/>
      <w:proofErr w:type="gramEnd"/>
      <w:r>
        <w:t xml:space="preserve"> from our analytics table</w:t>
      </w:r>
    </w:p>
    <w:p w14:paraId="140F9450" w14:textId="5EE78205" w:rsidR="00591011" w:rsidRDefault="00591011" w:rsidP="00591011">
      <w:pPr>
        <w:pStyle w:val="Heading2"/>
        <w:rPr>
          <w:lang w:val="en-US"/>
        </w:rPr>
      </w:pPr>
      <w:bookmarkStart w:id="18" w:name="_Toc223292908"/>
      <w:r>
        <w:rPr>
          <w:lang w:val="en-US"/>
        </w:rPr>
        <w:lastRenderedPageBreak/>
        <w:t>Security Recommendation:</w:t>
      </w:r>
      <w:bookmarkEnd w:id="18"/>
    </w:p>
    <w:p w14:paraId="0FF815C7" w14:textId="3656A1AD" w:rsidR="00591011" w:rsidRDefault="00591011" w:rsidP="00591011">
      <w:pPr>
        <w:pStyle w:val="ListParagraph"/>
        <w:numPr>
          <w:ilvl w:val="0"/>
          <w:numId w:val="69"/>
        </w:numPr>
        <w:rPr>
          <w:lang w:val="en-US"/>
        </w:rPr>
      </w:pPr>
      <w:r w:rsidRPr="00591011">
        <w:rPr>
          <w:lang w:val="en-US"/>
        </w:rPr>
        <w:t>Make S3 web hosting bucket private and accessible using CloudFront only</w:t>
      </w:r>
      <w:r>
        <w:rPr>
          <w:lang w:val="en-US"/>
        </w:rPr>
        <w:t>.</w:t>
      </w:r>
    </w:p>
    <w:p w14:paraId="76409717" w14:textId="1D0F06D5" w:rsidR="00591011" w:rsidRDefault="00591011" w:rsidP="00591011">
      <w:pPr>
        <w:pStyle w:val="ListParagraph"/>
        <w:numPr>
          <w:ilvl w:val="0"/>
          <w:numId w:val="69"/>
        </w:numPr>
        <w:rPr>
          <w:lang w:val="en-US"/>
        </w:rPr>
      </w:pPr>
      <w:r>
        <w:rPr>
          <w:lang w:val="en-US"/>
        </w:rPr>
        <w:t>Implement VPC so outside access can be blocked.</w:t>
      </w:r>
    </w:p>
    <w:p w14:paraId="156AB0CF" w14:textId="12355D24" w:rsidR="00C62C5C" w:rsidRPr="00E62775" w:rsidRDefault="00E62775" w:rsidP="00E62775">
      <w:pPr>
        <w:pStyle w:val="ListParagraph"/>
        <w:numPr>
          <w:ilvl w:val="0"/>
          <w:numId w:val="69"/>
        </w:numPr>
        <w:rPr>
          <w:lang w:val="en-US"/>
        </w:rPr>
      </w:pPr>
      <w:r>
        <w:rPr>
          <w:lang w:val="en-US"/>
        </w:rPr>
        <w:t>Add WAF on API Gateway to prevent DDoS (only in production)</w:t>
      </w:r>
    </w:p>
    <w:p w14:paraId="5EAA8863" w14:textId="77777777" w:rsidR="00C62C5C" w:rsidRPr="00C62C5C" w:rsidRDefault="00C62C5C" w:rsidP="00C62C5C">
      <w:pPr>
        <w:tabs>
          <w:tab w:val="left" w:pos="7550"/>
        </w:tabs>
        <w:rPr>
          <w:rFonts w:cs="Arial"/>
          <w:b/>
          <w:bCs/>
          <w:sz w:val="26"/>
          <w:szCs w:val="26"/>
          <w:u w:val="single"/>
          <w:lang w:val="en-US"/>
        </w:rPr>
      </w:pPr>
    </w:p>
    <w:p w14:paraId="767F8D63" w14:textId="62D32527" w:rsidR="00DD29E4" w:rsidRDefault="00DD29E4" w:rsidP="00DD29E4">
      <w:pPr>
        <w:tabs>
          <w:tab w:val="left" w:pos="7550"/>
        </w:tabs>
        <w:rPr>
          <w:rFonts w:cs="Arial"/>
          <w:b/>
          <w:bCs/>
          <w:sz w:val="26"/>
          <w:szCs w:val="26"/>
          <w:u w:val="single"/>
          <w:lang w:val="en-US"/>
        </w:rPr>
      </w:pPr>
      <w:r>
        <w:rPr>
          <w:rFonts w:cs="Arial"/>
          <w:b/>
          <w:bCs/>
          <w:sz w:val="26"/>
          <w:szCs w:val="26"/>
          <w:u w:val="single"/>
          <w:lang w:val="en-US"/>
        </w:rPr>
        <w:t>Cost Analysis</w:t>
      </w:r>
    </w:p>
    <w:p w14:paraId="4E793D16" w14:textId="77777777" w:rsidR="00DD29E4" w:rsidRDefault="00DD29E4" w:rsidP="00DD29E4">
      <w:pPr>
        <w:tabs>
          <w:tab w:val="left" w:pos="7550"/>
        </w:tabs>
        <w:rPr>
          <w:rFonts w:cs="Arial"/>
          <w:b/>
          <w:bCs/>
          <w:sz w:val="26"/>
          <w:szCs w:val="26"/>
          <w:u w:val="single"/>
          <w:lang w:val="en-US"/>
        </w:rPr>
      </w:pPr>
    </w:p>
    <w:p w14:paraId="769160C2" w14:textId="066CA1A1" w:rsidR="00DD29E4" w:rsidRDefault="00DD29E4" w:rsidP="00DD29E4">
      <w:pPr>
        <w:rPr>
          <w:lang w:val="en-US"/>
        </w:rPr>
      </w:pPr>
      <w:r>
        <w:rPr>
          <w:lang w:val="en-US"/>
        </w:rPr>
        <w:t xml:space="preserve">Cost Analysis is being </w:t>
      </w:r>
      <w:r w:rsidR="006617FF">
        <w:rPr>
          <w:lang w:val="en-US"/>
        </w:rPr>
        <w:t>done considering</w:t>
      </w:r>
      <w:r>
        <w:rPr>
          <w:lang w:val="en-US"/>
        </w:rPr>
        <w:t xml:space="preserve"> the following usage assumptions</w:t>
      </w:r>
      <w:r w:rsidR="006617FF">
        <w:rPr>
          <w:lang w:val="en-US"/>
        </w:rPr>
        <w:t xml:space="preserve"> per month</w:t>
      </w:r>
      <w:r>
        <w:rPr>
          <w:lang w:val="en-US"/>
        </w:rPr>
        <w:t>.</w:t>
      </w:r>
    </w:p>
    <w:p w14:paraId="54F467B8" w14:textId="3957242B" w:rsidR="00DD29E4" w:rsidRDefault="00DD29E4" w:rsidP="00DD29E4">
      <w:pPr>
        <w:pStyle w:val="ListParagraph"/>
        <w:numPr>
          <w:ilvl w:val="0"/>
          <w:numId w:val="54"/>
        </w:numPr>
        <w:rPr>
          <w:lang w:val="en-US"/>
        </w:rPr>
      </w:pPr>
      <w:r>
        <w:rPr>
          <w:lang w:val="en-US"/>
        </w:rPr>
        <w:t>Number of Users: 1000</w:t>
      </w:r>
    </w:p>
    <w:p w14:paraId="06C33237" w14:textId="60F972F5" w:rsidR="00DD29E4" w:rsidRDefault="006617FF" w:rsidP="00DD29E4">
      <w:pPr>
        <w:pStyle w:val="ListParagraph"/>
        <w:numPr>
          <w:ilvl w:val="0"/>
          <w:numId w:val="54"/>
        </w:numPr>
        <w:rPr>
          <w:lang w:val="en-US"/>
        </w:rPr>
      </w:pPr>
      <w:r>
        <w:rPr>
          <w:lang w:val="en-US"/>
        </w:rPr>
        <w:t>Resume tailoring request: 2 per user, total 2000 request.</w:t>
      </w:r>
    </w:p>
    <w:p w14:paraId="37B1C72B" w14:textId="5A68CA0C" w:rsidR="006617FF" w:rsidRDefault="006617FF" w:rsidP="00DD29E4">
      <w:pPr>
        <w:pStyle w:val="ListParagraph"/>
        <w:numPr>
          <w:ilvl w:val="0"/>
          <w:numId w:val="54"/>
        </w:numPr>
        <w:rPr>
          <w:lang w:val="en-US"/>
        </w:rPr>
      </w:pPr>
      <w:r>
        <w:rPr>
          <w:lang w:val="en-US"/>
        </w:rPr>
        <w:t>Email Send (SES): 1 per user, total 1000 emails.</w:t>
      </w:r>
    </w:p>
    <w:p w14:paraId="114ACFB0" w14:textId="40CE9DC8" w:rsidR="006617FF" w:rsidRPr="006617FF" w:rsidRDefault="006617FF" w:rsidP="006617FF">
      <w:pPr>
        <w:pStyle w:val="ListParagraph"/>
        <w:numPr>
          <w:ilvl w:val="0"/>
          <w:numId w:val="54"/>
        </w:numPr>
        <w:rPr>
          <w:lang w:val="en-US"/>
        </w:rPr>
      </w:pPr>
      <w:r>
        <w:rPr>
          <w:lang w:val="en-US"/>
        </w:rPr>
        <w:t>Average resume size: 1 MB so total 1 GB storage</w:t>
      </w:r>
    </w:p>
    <w:p w14:paraId="41584631" w14:textId="67498E36" w:rsidR="006617FF" w:rsidRDefault="006617FF" w:rsidP="00DD29E4">
      <w:pPr>
        <w:pStyle w:val="ListParagraph"/>
        <w:numPr>
          <w:ilvl w:val="0"/>
          <w:numId w:val="54"/>
        </w:numPr>
        <w:rPr>
          <w:lang w:val="en-US"/>
        </w:rPr>
      </w:pPr>
      <w:r>
        <w:rPr>
          <w:lang w:val="en-US"/>
        </w:rPr>
        <w:t>Average request duration (Lambda running time): 4 sec so total 8000 sec.</w:t>
      </w:r>
    </w:p>
    <w:p w14:paraId="0A2B95F2" w14:textId="2CEC26FC" w:rsidR="006617FF" w:rsidRPr="00DD29E4" w:rsidRDefault="006617FF" w:rsidP="00DD29E4">
      <w:pPr>
        <w:pStyle w:val="ListParagraph"/>
        <w:numPr>
          <w:ilvl w:val="0"/>
          <w:numId w:val="54"/>
        </w:numPr>
        <w:rPr>
          <w:lang w:val="en-US"/>
        </w:rPr>
      </w:pPr>
      <w:r>
        <w:rPr>
          <w:lang w:val="en-US"/>
        </w:rPr>
        <w:t>Analytics event: 5 per request so 10000 total</w:t>
      </w:r>
    </w:p>
    <w:p w14:paraId="6FF15C8E" w14:textId="77777777" w:rsidR="00DD29E4" w:rsidRDefault="00DD29E4" w:rsidP="00DD29E4">
      <w:pPr>
        <w:rPr>
          <w:lang w:val="en-US"/>
        </w:rPr>
      </w:pPr>
    </w:p>
    <w:p w14:paraId="54A26EE5" w14:textId="5CCFCB66" w:rsidR="00DD29E4" w:rsidRDefault="006617FF" w:rsidP="00DD29E4">
      <w:pPr>
        <w:rPr>
          <w:b/>
          <w:bCs/>
        </w:rPr>
      </w:pPr>
      <w:r>
        <w:rPr>
          <w:b/>
          <w:bCs/>
        </w:rPr>
        <w:t>Upfront</w:t>
      </w:r>
      <w:r w:rsidR="00DD29E4" w:rsidRPr="00DD29E4">
        <w:rPr>
          <w:b/>
          <w:bCs/>
        </w:rPr>
        <w:t xml:space="preserve"> Costs:</w:t>
      </w:r>
    </w:p>
    <w:p w14:paraId="6EAA7CC9" w14:textId="77777777" w:rsidR="006617FF" w:rsidRDefault="006617FF" w:rsidP="006617FF">
      <w:r>
        <w:t>There is no upfront cost associated with our application as we are using serverless services that follow pay as you go model.</w:t>
      </w:r>
    </w:p>
    <w:p w14:paraId="22A4BF5B" w14:textId="77777777" w:rsidR="006617FF" w:rsidRDefault="006617FF" w:rsidP="006617FF"/>
    <w:p w14:paraId="3271A754" w14:textId="10814953" w:rsidR="006617FF" w:rsidRDefault="006617FF" w:rsidP="006617FF">
      <w:pPr>
        <w:rPr>
          <w:b/>
          <w:bCs/>
        </w:rPr>
      </w:pPr>
      <w:r w:rsidRPr="006617FF">
        <w:rPr>
          <w:b/>
          <w:bCs/>
        </w:rPr>
        <w:t>Running Costs:</w:t>
      </w:r>
    </w:p>
    <w:p w14:paraId="0C8EFE9E" w14:textId="3A3D8A10" w:rsidR="006617FF" w:rsidRPr="006617FF" w:rsidRDefault="006617FF" w:rsidP="006617FF">
      <w:r>
        <w:t>This cost is calculated using AWS Cost Calculator using estimated usage</w:t>
      </w:r>
    </w:p>
    <w:p w14:paraId="791CF08E" w14:textId="77777777" w:rsidR="006617FF" w:rsidRDefault="006617FF" w:rsidP="006617FF"/>
    <w:tbl>
      <w:tblPr>
        <w:tblStyle w:val="TableGrid"/>
        <w:tblW w:w="0" w:type="auto"/>
        <w:tblLook w:val="04A0" w:firstRow="1" w:lastRow="0" w:firstColumn="1" w:lastColumn="0" w:noHBand="0" w:noVBand="1"/>
      </w:tblPr>
      <w:tblGrid>
        <w:gridCol w:w="1838"/>
        <w:gridCol w:w="5387"/>
        <w:gridCol w:w="1791"/>
      </w:tblGrid>
      <w:tr w:rsidR="006617FF" w14:paraId="3E6F87DD" w14:textId="77777777" w:rsidTr="00C237D7">
        <w:trPr>
          <w:trHeight w:val="515"/>
        </w:trPr>
        <w:tc>
          <w:tcPr>
            <w:tcW w:w="1838" w:type="dxa"/>
          </w:tcPr>
          <w:p w14:paraId="2527E692" w14:textId="409D82F9" w:rsidR="006617FF" w:rsidRDefault="006617FF" w:rsidP="006617FF">
            <w:r>
              <w:t>AWS Services</w:t>
            </w:r>
          </w:p>
        </w:tc>
        <w:tc>
          <w:tcPr>
            <w:tcW w:w="5387" w:type="dxa"/>
          </w:tcPr>
          <w:p w14:paraId="06C52C8F" w14:textId="747B77A3" w:rsidR="006617FF" w:rsidRDefault="006617FF" w:rsidP="006617FF">
            <w:r>
              <w:t>Usage</w:t>
            </w:r>
          </w:p>
        </w:tc>
        <w:tc>
          <w:tcPr>
            <w:tcW w:w="1791" w:type="dxa"/>
          </w:tcPr>
          <w:p w14:paraId="554B224B" w14:textId="38FA998C" w:rsidR="006617FF" w:rsidRDefault="00C237D7" w:rsidP="006617FF">
            <w:r>
              <w:t>Estimated</w:t>
            </w:r>
            <w:r w:rsidR="006617FF">
              <w:t xml:space="preserve"> Cost</w:t>
            </w:r>
            <w:r>
              <w:t xml:space="preserve"> ($)</w:t>
            </w:r>
          </w:p>
        </w:tc>
      </w:tr>
      <w:tr w:rsidR="006617FF" w14:paraId="0C8F3BD6" w14:textId="77777777" w:rsidTr="00C237D7">
        <w:tc>
          <w:tcPr>
            <w:tcW w:w="1838" w:type="dxa"/>
          </w:tcPr>
          <w:p w14:paraId="57BC0359" w14:textId="78B9ED51" w:rsidR="006617FF" w:rsidRDefault="006617FF" w:rsidP="006617FF">
            <w:r>
              <w:t>AWS Lambda</w:t>
            </w:r>
          </w:p>
        </w:tc>
        <w:tc>
          <w:tcPr>
            <w:tcW w:w="5387" w:type="dxa"/>
          </w:tcPr>
          <w:p w14:paraId="62D953E8" w14:textId="797F8FD5" w:rsidR="006617FF" w:rsidRDefault="006617FF" w:rsidP="006617FF">
            <w:r w:rsidRPr="006617FF">
              <w:rPr>
                <w:b/>
                <w:bCs/>
              </w:rPr>
              <w:t>Requests</w:t>
            </w:r>
            <w:r w:rsidRPr="006617FF">
              <w:t>: 1</w:t>
            </w:r>
            <w:r w:rsidR="00E23D01">
              <w:t>2,7</w:t>
            </w:r>
            <w:r w:rsidRPr="006617FF">
              <w:t>00 total</w:t>
            </w:r>
            <w:r w:rsidRPr="006617FF">
              <w:br/>
            </w:r>
            <w:r w:rsidRPr="006617FF">
              <w:rPr>
                <w:b/>
                <w:bCs/>
              </w:rPr>
              <w:t>Tailor Resume</w:t>
            </w:r>
            <w:r w:rsidRPr="006617FF">
              <w:t xml:space="preserve">: 2,000 × </w:t>
            </w:r>
            <w:r w:rsidR="00E23D01">
              <w:t>20</w:t>
            </w:r>
            <w:r w:rsidRPr="006617FF">
              <w:t xml:space="preserve"> sec × 2GB = </w:t>
            </w:r>
            <w:r w:rsidR="00E23D01">
              <w:t>80</w:t>
            </w:r>
            <w:r w:rsidRPr="006617FF">
              <w:t>,000 GB-sec</w:t>
            </w:r>
            <w:r w:rsidRPr="006617FF">
              <w:br/>
            </w:r>
            <w:r w:rsidRPr="006617FF">
              <w:rPr>
                <w:b/>
                <w:bCs/>
              </w:rPr>
              <w:t>Send Email</w:t>
            </w:r>
            <w:r w:rsidRPr="006617FF">
              <w:t xml:space="preserve">: </w:t>
            </w:r>
            <w:r w:rsidR="00E23D01">
              <w:t>60</w:t>
            </w:r>
            <w:r w:rsidRPr="006617FF">
              <w:t xml:space="preserve">0 × </w:t>
            </w:r>
            <w:r w:rsidR="00E23D01">
              <w:t>3</w:t>
            </w:r>
            <w:r w:rsidRPr="006617FF">
              <w:t xml:space="preserve"> sec × 0.5GB = </w:t>
            </w:r>
            <w:r w:rsidR="00E23D01">
              <w:t>9</w:t>
            </w:r>
            <w:r w:rsidRPr="006617FF">
              <w:t>00 GB-sec</w:t>
            </w:r>
            <w:r w:rsidRPr="006617FF">
              <w:br/>
            </w:r>
            <w:r w:rsidRPr="006617FF">
              <w:rPr>
                <w:b/>
                <w:bCs/>
              </w:rPr>
              <w:t>Track Analytics</w:t>
            </w:r>
            <w:r w:rsidRPr="006617FF">
              <w:t>: 10,000 × 0.5 sec × 0.5GB = 2,500 GB-sec</w:t>
            </w:r>
            <w:r w:rsidRPr="006617FF">
              <w:br/>
            </w:r>
            <w:r w:rsidRPr="006617FF">
              <w:rPr>
                <w:b/>
                <w:bCs/>
              </w:rPr>
              <w:t>Get Analytics</w:t>
            </w:r>
            <w:r w:rsidRPr="006617FF">
              <w:t xml:space="preserve">: </w:t>
            </w:r>
            <w:r w:rsidR="00E23D01">
              <w:t>100</w:t>
            </w:r>
            <w:r w:rsidRPr="006617FF">
              <w:t xml:space="preserve"> × </w:t>
            </w:r>
            <w:r w:rsidR="00E23D01">
              <w:t>2</w:t>
            </w:r>
            <w:r w:rsidRPr="006617FF">
              <w:t xml:space="preserve"> sec × 0.5GB = </w:t>
            </w:r>
            <w:r w:rsidR="00E23D01">
              <w:t>100</w:t>
            </w:r>
            <w:r w:rsidRPr="006617FF">
              <w:t xml:space="preserve"> GB-sec</w:t>
            </w:r>
            <w:r w:rsidRPr="006617FF">
              <w:br/>
            </w:r>
            <w:r w:rsidRPr="006617FF">
              <w:rPr>
                <w:b/>
                <w:bCs/>
              </w:rPr>
              <w:t>Total GB-sec</w:t>
            </w:r>
            <w:r w:rsidRPr="006617FF">
              <w:t xml:space="preserve">: </w:t>
            </w:r>
            <w:r w:rsidR="00E23D01">
              <w:t>43</w:t>
            </w:r>
            <w:r w:rsidRPr="006617FF">
              <w:t>,</w:t>
            </w:r>
            <w:r w:rsidR="00E23D01">
              <w:t>0</w:t>
            </w:r>
            <w:r w:rsidRPr="006617FF">
              <w:t>50</w:t>
            </w:r>
          </w:p>
        </w:tc>
        <w:tc>
          <w:tcPr>
            <w:tcW w:w="1791" w:type="dxa"/>
          </w:tcPr>
          <w:p w14:paraId="4674DEAC" w14:textId="4B200B8E" w:rsidR="006617FF" w:rsidRDefault="006617FF" w:rsidP="006617FF">
            <w:r>
              <w:t>0.</w:t>
            </w:r>
            <w:r w:rsidR="00E23D01">
              <w:t>76</w:t>
            </w:r>
          </w:p>
        </w:tc>
      </w:tr>
      <w:tr w:rsidR="006617FF" w14:paraId="228535AC" w14:textId="77777777" w:rsidTr="00C237D7">
        <w:tc>
          <w:tcPr>
            <w:tcW w:w="1838" w:type="dxa"/>
          </w:tcPr>
          <w:p w14:paraId="6DF741ED" w14:textId="26B0B643" w:rsidR="006617FF" w:rsidRDefault="006617FF" w:rsidP="006617FF">
            <w:r>
              <w:t>AWS API Gateway</w:t>
            </w:r>
          </w:p>
        </w:tc>
        <w:tc>
          <w:tcPr>
            <w:tcW w:w="5387" w:type="dxa"/>
          </w:tcPr>
          <w:p w14:paraId="75C0C304" w14:textId="3B45DF42" w:rsidR="006617FF" w:rsidRDefault="00C237D7" w:rsidP="006617FF">
            <w:r w:rsidRPr="006617FF">
              <w:rPr>
                <w:b/>
                <w:bCs/>
              </w:rPr>
              <w:t>Requests</w:t>
            </w:r>
            <w:r>
              <w:rPr>
                <w:b/>
                <w:bCs/>
              </w:rPr>
              <w:t xml:space="preserve">: </w:t>
            </w:r>
            <w:r w:rsidRPr="00C237D7">
              <w:t xml:space="preserve"> </w:t>
            </w:r>
            <w:r w:rsidR="00E23D01">
              <w:t xml:space="preserve">12,700 </w:t>
            </w:r>
            <w:r w:rsidRPr="00C237D7">
              <w:t>requests</w:t>
            </w:r>
          </w:p>
          <w:p w14:paraId="41A92259" w14:textId="1D8C78FE" w:rsidR="00E23D01" w:rsidRDefault="00E23D01" w:rsidP="006617FF">
            <w:r w:rsidRPr="00E23D01">
              <w:rPr>
                <w:b/>
                <w:bCs/>
              </w:rPr>
              <w:t>Data transfer</w:t>
            </w:r>
            <w:r>
              <w:t>: 2GB</w:t>
            </w:r>
          </w:p>
        </w:tc>
        <w:tc>
          <w:tcPr>
            <w:tcW w:w="1791" w:type="dxa"/>
          </w:tcPr>
          <w:p w14:paraId="109796E9" w14:textId="4F9D8A65" w:rsidR="006617FF" w:rsidRDefault="00C237D7" w:rsidP="006617FF">
            <w:r>
              <w:t>0.</w:t>
            </w:r>
            <w:r w:rsidR="00E23D01">
              <w:t>19</w:t>
            </w:r>
          </w:p>
        </w:tc>
      </w:tr>
      <w:tr w:rsidR="006617FF" w14:paraId="2CF55D94" w14:textId="77777777" w:rsidTr="00C237D7">
        <w:tc>
          <w:tcPr>
            <w:tcW w:w="1838" w:type="dxa"/>
          </w:tcPr>
          <w:p w14:paraId="6B68D6D5" w14:textId="1DD45BC5" w:rsidR="006617FF" w:rsidRDefault="00C237D7" w:rsidP="006617FF">
            <w:r>
              <w:t>Amazon S3</w:t>
            </w:r>
          </w:p>
        </w:tc>
        <w:tc>
          <w:tcPr>
            <w:tcW w:w="5387" w:type="dxa"/>
          </w:tcPr>
          <w:p w14:paraId="300690EE" w14:textId="5EF25898" w:rsidR="006617FF" w:rsidRDefault="00C237D7" w:rsidP="006617FF">
            <w:r w:rsidRPr="00C237D7">
              <w:rPr>
                <w:b/>
                <w:bCs/>
              </w:rPr>
              <w:t>Storage</w:t>
            </w:r>
            <w:r w:rsidRPr="00C237D7">
              <w:t>: 2.5 GB (archive + website)</w:t>
            </w:r>
          </w:p>
        </w:tc>
        <w:tc>
          <w:tcPr>
            <w:tcW w:w="1791" w:type="dxa"/>
          </w:tcPr>
          <w:p w14:paraId="06F2D581" w14:textId="06C2CCD8" w:rsidR="006617FF" w:rsidRDefault="00C237D7" w:rsidP="006617FF">
            <w:r>
              <w:t>0.</w:t>
            </w:r>
            <w:r w:rsidR="00E23D01">
              <w:t>21</w:t>
            </w:r>
          </w:p>
        </w:tc>
      </w:tr>
      <w:tr w:rsidR="006617FF" w14:paraId="7FCD3ADD" w14:textId="77777777" w:rsidTr="00C237D7">
        <w:tc>
          <w:tcPr>
            <w:tcW w:w="1838" w:type="dxa"/>
          </w:tcPr>
          <w:p w14:paraId="5C13B495" w14:textId="5D968579" w:rsidR="006617FF" w:rsidRDefault="00C237D7" w:rsidP="006617FF">
            <w:r>
              <w:t>Amazon DynamoDB</w:t>
            </w:r>
          </w:p>
        </w:tc>
        <w:tc>
          <w:tcPr>
            <w:tcW w:w="5387" w:type="dxa"/>
          </w:tcPr>
          <w:p w14:paraId="7B038C58" w14:textId="02C7C03C" w:rsidR="006617FF" w:rsidRDefault="00C237D7" w:rsidP="006617FF">
            <w:r w:rsidRPr="00C237D7">
              <w:rPr>
                <w:b/>
                <w:bCs/>
              </w:rPr>
              <w:t>Writes</w:t>
            </w:r>
            <w:r w:rsidRPr="00C237D7">
              <w:t>: 14,000 WRUs = 0.0175</w:t>
            </w:r>
            <w:r w:rsidRPr="00C237D7">
              <w:br/>
            </w:r>
            <w:r w:rsidRPr="00C237D7">
              <w:rPr>
                <w:b/>
                <w:bCs/>
              </w:rPr>
              <w:t>Reads</w:t>
            </w:r>
            <w:r w:rsidRPr="00C237D7">
              <w:t>: 25,000 RRUs = 0.00625</w:t>
            </w:r>
            <w:r w:rsidRPr="00C237D7">
              <w:br/>
            </w:r>
            <w:r w:rsidRPr="00C237D7">
              <w:rPr>
                <w:b/>
                <w:bCs/>
              </w:rPr>
              <w:t>Storage</w:t>
            </w:r>
            <w:r w:rsidRPr="00C237D7">
              <w:t>: 0.01 GB = 0.0025</w:t>
            </w:r>
          </w:p>
        </w:tc>
        <w:tc>
          <w:tcPr>
            <w:tcW w:w="1791" w:type="dxa"/>
          </w:tcPr>
          <w:p w14:paraId="522C1277" w14:textId="2E92D530" w:rsidR="006617FF" w:rsidRDefault="00E23D01" w:rsidP="006617FF">
            <w:r>
              <w:t>0.006</w:t>
            </w:r>
          </w:p>
        </w:tc>
      </w:tr>
      <w:tr w:rsidR="006617FF" w14:paraId="5FBA08F9" w14:textId="77777777" w:rsidTr="00C237D7">
        <w:tc>
          <w:tcPr>
            <w:tcW w:w="1838" w:type="dxa"/>
          </w:tcPr>
          <w:p w14:paraId="7F58361B" w14:textId="067DB75E" w:rsidR="006617FF" w:rsidRDefault="00C237D7" w:rsidP="006617FF">
            <w:r>
              <w:t>Amazon SES</w:t>
            </w:r>
          </w:p>
        </w:tc>
        <w:tc>
          <w:tcPr>
            <w:tcW w:w="5387" w:type="dxa"/>
          </w:tcPr>
          <w:p w14:paraId="76209388" w14:textId="2A338124" w:rsidR="006617FF" w:rsidRPr="00C237D7" w:rsidRDefault="00C237D7" w:rsidP="006617FF">
            <w:r w:rsidRPr="00C237D7">
              <w:rPr>
                <w:b/>
                <w:bCs/>
              </w:rPr>
              <w:t>Emails:</w:t>
            </w:r>
            <w:r>
              <w:rPr>
                <w:b/>
                <w:bCs/>
              </w:rPr>
              <w:t xml:space="preserve"> </w:t>
            </w:r>
            <w:r>
              <w:t>2,000</w:t>
            </w:r>
          </w:p>
        </w:tc>
        <w:tc>
          <w:tcPr>
            <w:tcW w:w="1791" w:type="dxa"/>
          </w:tcPr>
          <w:p w14:paraId="5AC8ADA2" w14:textId="5EBEAE36" w:rsidR="006617FF" w:rsidRDefault="00C237D7" w:rsidP="006617FF">
            <w:r>
              <w:t>0.2</w:t>
            </w:r>
          </w:p>
        </w:tc>
      </w:tr>
      <w:tr w:rsidR="00C237D7" w14:paraId="2B321E8A" w14:textId="77777777" w:rsidTr="00C237D7">
        <w:tc>
          <w:tcPr>
            <w:tcW w:w="1838" w:type="dxa"/>
          </w:tcPr>
          <w:p w14:paraId="33FF6279" w14:textId="0754D2EB" w:rsidR="00C237D7" w:rsidRDefault="00C237D7" w:rsidP="006617FF">
            <w:r>
              <w:t>AWS CloudWatch</w:t>
            </w:r>
          </w:p>
        </w:tc>
        <w:tc>
          <w:tcPr>
            <w:tcW w:w="5387" w:type="dxa"/>
          </w:tcPr>
          <w:p w14:paraId="6BBBE8AF" w14:textId="0A534006" w:rsidR="00C237D7" w:rsidRDefault="00C237D7" w:rsidP="006617FF">
            <w:pPr>
              <w:rPr>
                <w:b/>
                <w:bCs/>
              </w:rPr>
            </w:pPr>
            <w:r>
              <w:rPr>
                <w:b/>
                <w:bCs/>
              </w:rPr>
              <w:t xml:space="preserve">Log </w:t>
            </w:r>
            <w:r w:rsidRPr="00C237D7">
              <w:rPr>
                <w:b/>
                <w:bCs/>
              </w:rPr>
              <w:t xml:space="preserve">Storage: </w:t>
            </w:r>
            <w:r w:rsidRPr="00C237D7">
              <w:t>0.435 GB = 0.013</w:t>
            </w:r>
          </w:p>
          <w:p w14:paraId="67718503" w14:textId="36CBE412" w:rsidR="00C237D7" w:rsidRPr="00C237D7" w:rsidRDefault="00C237D7" w:rsidP="006617FF">
            <w:pPr>
              <w:rPr>
                <w:b/>
                <w:bCs/>
              </w:rPr>
            </w:pPr>
            <w:r w:rsidRPr="00C237D7">
              <w:rPr>
                <w:b/>
                <w:bCs/>
              </w:rPr>
              <w:t xml:space="preserve">Ingestion: </w:t>
            </w:r>
            <w:r w:rsidRPr="00C237D7">
              <w:t>0.0145 GB = 0.007</w:t>
            </w:r>
          </w:p>
        </w:tc>
        <w:tc>
          <w:tcPr>
            <w:tcW w:w="1791" w:type="dxa"/>
          </w:tcPr>
          <w:p w14:paraId="0908A1C1" w14:textId="6F201F1E" w:rsidR="00C237D7" w:rsidRDefault="00C237D7" w:rsidP="006617FF">
            <w:r>
              <w:t>0.02</w:t>
            </w:r>
          </w:p>
        </w:tc>
      </w:tr>
      <w:tr w:rsidR="00C237D7" w14:paraId="53452B56" w14:textId="77777777" w:rsidTr="00C237D7">
        <w:tc>
          <w:tcPr>
            <w:tcW w:w="1838" w:type="dxa"/>
          </w:tcPr>
          <w:p w14:paraId="06D9D376" w14:textId="6446B5E6" w:rsidR="00C237D7" w:rsidRDefault="00C237D7" w:rsidP="006617FF">
            <w:r>
              <w:t>Data Transfer</w:t>
            </w:r>
          </w:p>
        </w:tc>
        <w:tc>
          <w:tcPr>
            <w:tcW w:w="5387" w:type="dxa"/>
          </w:tcPr>
          <w:p w14:paraId="6D9207C4" w14:textId="3C5F1093" w:rsidR="00C237D7" w:rsidRDefault="00C237D7" w:rsidP="00C237D7">
            <w:pPr>
              <w:tabs>
                <w:tab w:val="left" w:pos="4167"/>
              </w:tabs>
              <w:rPr>
                <w:b/>
                <w:bCs/>
              </w:rPr>
            </w:pPr>
            <w:r>
              <w:rPr>
                <w:b/>
                <w:bCs/>
              </w:rPr>
              <w:t xml:space="preserve">Outbound </w:t>
            </w:r>
            <w:r w:rsidRPr="00C237D7">
              <w:rPr>
                <w:b/>
                <w:bCs/>
              </w:rPr>
              <w:t>(PDFs + website)</w:t>
            </w:r>
            <w:r>
              <w:rPr>
                <w:b/>
                <w:bCs/>
              </w:rPr>
              <w:t xml:space="preserve">: </w:t>
            </w:r>
            <w:r w:rsidRPr="00C237D7">
              <w:t xml:space="preserve">8 GB </w:t>
            </w:r>
          </w:p>
        </w:tc>
        <w:tc>
          <w:tcPr>
            <w:tcW w:w="1791" w:type="dxa"/>
          </w:tcPr>
          <w:p w14:paraId="1640E95C" w14:textId="5CB91CE8" w:rsidR="00C237D7" w:rsidRDefault="00C237D7" w:rsidP="006617FF">
            <w:r>
              <w:t>0.72</w:t>
            </w:r>
          </w:p>
        </w:tc>
      </w:tr>
      <w:tr w:rsidR="00C237D7" w14:paraId="75F6AECA" w14:textId="77777777" w:rsidTr="00C237D7">
        <w:tc>
          <w:tcPr>
            <w:tcW w:w="1838" w:type="dxa"/>
          </w:tcPr>
          <w:p w14:paraId="40744692" w14:textId="2B6CDC2D" w:rsidR="00C237D7" w:rsidRDefault="00C237D7" w:rsidP="006617FF">
            <w:r>
              <w:t>Total Monthly Cost</w:t>
            </w:r>
          </w:p>
        </w:tc>
        <w:tc>
          <w:tcPr>
            <w:tcW w:w="5387" w:type="dxa"/>
          </w:tcPr>
          <w:p w14:paraId="47C41C5D" w14:textId="77777777" w:rsidR="00C237D7" w:rsidRPr="00C237D7" w:rsidRDefault="00C237D7" w:rsidP="006617FF">
            <w:pPr>
              <w:rPr>
                <w:b/>
                <w:bCs/>
              </w:rPr>
            </w:pPr>
          </w:p>
        </w:tc>
        <w:tc>
          <w:tcPr>
            <w:tcW w:w="1791" w:type="dxa"/>
          </w:tcPr>
          <w:p w14:paraId="49810702" w14:textId="01DC1B44" w:rsidR="00C237D7" w:rsidRDefault="00B1386D" w:rsidP="006617FF">
            <w:r>
              <w:t>2.11</w:t>
            </w:r>
          </w:p>
        </w:tc>
      </w:tr>
    </w:tbl>
    <w:p w14:paraId="0F904EE6" w14:textId="77777777" w:rsidR="006617FF" w:rsidRDefault="006617FF" w:rsidP="006617FF">
      <w:pPr>
        <w:rPr>
          <w:b/>
          <w:bCs/>
        </w:rPr>
      </w:pPr>
    </w:p>
    <w:p w14:paraId="485781BE" w14:textId="16C978E2" w:rsidR="00225280" w:rsidRDefault="00225280" w:rsidP="006617FF">
      <w:r>
        <w:t>For GenAI tool there will be no cost are we are using free tier now and it can vary based on agent that we will use.</w:t>
      </w:r>
    </w:p>
    <w:p w14:paraId="118B3FB6" w14:textId="77777777" w:rsidR="00225280" w:rsidRPr="00225280" w:rsidRDefault="00225280" w:rsidP="006617FF"/>
    <w:p w14:paraId="2821D7C9" w14:textId="35600E51" w:rsidR="00C237D7" w:rsidRPr="00C237D7" w:rsidRDefault="00C237D7" w:rsidP="006617FF">
      <w:pPr>
        <w:rPr>
          <w:b/>
          <w:bCs/>
        </w:rPr>
      </w:pPr>
      <w:r w:rsidRPr="00C237D7">
        <w:rPr>
          <w:b/>
          <w:bCs/>
        </w:rPr>
        <w:t>Additional Cost for Real World Application</w:t>
      </w:r>
    </w:p>
    <w:p w14:paraId="091E3571" w14:textId="77777777" w:rsidR="00DD29E4" w:rsidRDefault="00DD29E4" w:rsidP="00C237D7"/>
    <w:tbl>
      <w:tblPr>
        <w:tblStyle w:val="TableGrid"/>
        <w:tblW w:w="0" w:type="auto"/>
        <w:tblLook w:val="04A0" w:firstRow="1" w:lastRow="0" w:firstColumn="1" w:lastColumn="0" w:noHBand="0" w:noVBand="1"/>
      </w:tblPr>
      <w:tblGrid>
        <w:gridCol w:w="1838"/>
        <w:gridCol w:w="5387"/>
        <w:gridCol w:w="1791"/>
      </w:tblGrid>
      <w:tr w:rsidR="00C237D7" w14:paraId="61DBDD0B" w14:textId="77777777" w:rsidTr="00C237D7">
        <w:tc>
          <w:tcPr>
            <w:tcW w:w="1838" w:type="dxa"/>
          </w:tcPr>
          <w:p w14:paraId="0B423FFA" w14:textId="12AEDEB8" w:rsidR="00C237D7" w:rsidRDefault="00C237D7" w:rsidP="00C237D7">
            <w:r>
              <w:t>Category</w:t>
            </w:r>
          </w:p>
        </w:tc>
        <w:tc>
          <w:tcPr>
            <w:tcW w:w="5387" w:type="dxa"/>
          </w:tcPr>
          <w:p w14:paraId="079D0AE7" w14:textId="1BF59FB6" w:rsidR="00C237D7" w:rsidRDefault="00C237D7" w:rsidP="00C237D7">
            <w:r>
              <w:t>Details</w:t>
            </w:r>
          </w:p>
        </w:tc>
        <w:tc>
          <w:tcPr>
            <w:tcW w:w="1791" w:type="dxa"/>
          </w:tcPr>
          <w:p w14:paraId="2EB7F26C" w14:textId="5B66107B" w:rsidR="00C237D7" w:rsidRDefault="00C237D7" w:rsidP="00C237D7">
            <w:r>
              <w:t>Estimated Cost ($)</w:t>
            </w:r>
          </w:p>
        </w:tc>
      </w:tr>
      <w:tr w:rsidR="00C237D7" w14:paraId="1ADB0FBA" w14:textId="77777777" w:rsidTr="00C237D7">
        <w:tc>
          <w:tcPr>
            <w:tcW w:w="1838" w:type="dxa"/>
          </w:tcPr>
          <w:p w14:paraId="4ABBD798" w14:textId="45C33794" w:rsidR="00C237D7" w:rsidRDefault="00C237D7" w:rsidP="00C237D7">
            <w:r>
              <w:t>AWS Route 53</w:t>
            </w:r>
          </w:p>
        </w:tc>
        <w:tc>
          <w:tcPr>
            <w:tcW w:w="5387" w:type="dxa"/>
          </w:tcPr>
          <w:p w14:paraId="234AD1F0" w14:textId="5852BD3C" w:rsidR="00C237D7" w:rsidRDefault="00C237D7" w:rsidP="00C237D7">
            <w:r>
              <w:t>D</w:t>
            </w:r>
            <w:r w:rsidR="00225280">
              <w:t>NS</w:t>
            </w:r>
          </w:p>
        </w:tc>
        <w:tc>
          <w:tcPr>
            <w:tcW w:w="1791" w:type="dxa"/>
          </w:tcPr>
          <w:p w14:paraId="47A93273" w14:textId="77777777" w:rsidR="00C237D7" w:rsidRDefault="00C237D7" w:rsidP="00C237D7">
            <w:r>
              <w:t>12 upfront</w:t>
            </w:r>
          </w:p>
          <w:p w14:paraId="0864B75D" w14:textId="5DFC72B8" w:rsidR="00B1386D" w:rsidRDefault="00B1386D" w:rsidP="00C237D7">
            <w:r>
              <w:t>0.50 monthly</w:t>
            </w:r>
          </w:p>
        </w:tc>
      </w:tr>
      <w:tr w:rsidR="00C237D7" w14:paraId="6261C2D0" w14:textId="77777777" w:rsidTr="00C237D7">
        <w:tc>
          <w:tcPr>
            <w:tcW w:w="1838" w:type="dxa"/>
          </w:tcPr>
          <w:p w14:paraId="60F71B19" w14:textId="5924C593" w:rsidR="00C237D7" w:rsidRDefault="00C237D7" w:rsidP="00C237D7">
            <w:r>
              <w:t>AWS WAF</w:t>
            </w:r>
          </w:p>
        </w:tc>
        <w:tc>
          <w:tcPr>
            <w:tcW w:w="5387" w:type="dxa"/>
          </w:tcPr>
          <w:p w14:paraId="02D787B2" w14:textId="2A83B51A" w:rsidR="00C237D7" w:rsidRDefault="00C237D7" w:rsidP="00C237D7">
            <w:r>
              <w:t>For enhancing API Gateway Security</w:t>
            </w:r>
          </w:p>
        </w:tc>
        <w:tc>
          <w:tcPr>
            <w:tcW w:w="1791" w:type="dxa"/>
          </w:tcPr>
          <w:p w14:paraId="217D6393" w14:textId="3BFE5AB4" w:rsidR="00C237D7" w:rsidRDefault="00B1386D" w:rsidP="00C237D7">
            <w:r>
              <w:t>7-10</w:t>
            </w:r>
          </w:p>
        </w:tc>
      </w:tr>
      <w:tr w:rsidR="00C237D7" w14:paraId="53CA5E08" w14:textId="77777777" w:rsidTr="00C237D7">
        <w:tc>
          <w:tcPr>
            <w:tcW w:w="1838" w:type="dxa"/>
          </w:tcPr>
          <w:p w14:paraId="5B7B902F" w14:textId="61F29883" w:rsidR="00C237D7" w:rsidRDefault="00225280" w:rsidP="00C237D7">
            <w:r>
              <w:t>AWS CloudFront</w:t>
            </w:r>
          </w:p>
        </w:tc>
        <w:tc>
          <w:tcPr>
            <w:tcW w:w="5387" w:type="dxa"/>
          </w:tcPr>
          <w:p w14:paraId="2E57471F" w14:textId="79B0F077" w:rsidR="00C237D7" w:rsidRDefault="00B1386D" w:rsidP="00C237D7">
            <w:r>
              <w:t>For edge caching. It will also reduce S3 and Data transfer cost.</w:t>
            </w:r>
          </w:p>
        </w:tc>
        <w:tc>
          <w:tcPr>
            <w:tcW w:w="1791" w:type="dxa"/>
          </w:tcPr>
          <w:p w14:paraId="65504740" w14:textId="0EA92E5D" w:rsidR="00C237D7" w:rsidRDefault="00B1386D" w:rsidP="00C237D7">
            <w:r>
              <w:t>0.37</w:t>
            </w:r>
          </w:p>
        </w:tc>
      </w:tr>
      <w:tr w:rsidR="00C237D7" w14:paraId="0C4F9950" w14:textId="77777777" w:rsidTr="00C237D7">
        <w:tc>
          <w:tcPr>
            <w:tcW w:w="1838" w:type="dxa"/>
          </w:tcPr>
          <w:p w14:paraId="3F4CDEEA" w14:textId="571398AE" w:rsidR="00C237D7" w:rsidRDefault="00B1386D" w:rsidP="00C237D7">
            <w:r>
              <w:t>Total</w:t>
            </w:r>
          </w:p>
        </w:tc>
        <w:tc>
          <w:tcPr>
            <w:tcW w:w="5387" w:type="dxa"/>
          </w:tcPr>
          <w:p w14:paraId="03109C77" w14:textId="77777777" w:rsidR="00C237D7" w:rsidRDefault="00C237D7" w:rsidP="00C237D7"/>
        </w:tc>
        <w:tc>
          <w:tcPr>
            <w:tcW w:w="1791" w:type="dxa"/>
          </w:tcPr>
          <w:p w14:paraId="3B300DE9" w14:textId="38776920" w:rsidR="00C237D7" w:rsidRDefault="00B1386D" w:rsidP="00C237D7">
            <w:r>
              <w:t>12 – upfront</w:t>
            </w:r>
          </w:p>
          <w:p w14:paraId="2F4F3276" w14:textId="3F9CB0D8" w:rsidR="00B1386D" w:rsidRDefault="00B1386D" w:rsidP="00C237D7">
            <w:r>
              <w:t>8.87 - monthly</w:t>
            </w:r>
          </w:p>
        </w:tc>
      </w:tr>
    </w:tbl>
    <w:p w14:paraId="55DAA302" w14:textId="77777777" w:rsidR="00C237D7" w:rsidRPr="00C237D7" w:rsidRDefault="00C237D7" w:rsidP="00C237D7"/>
    <w:p w14:paraId="5AF7AD27" w14:textId="709B94FF" w:rsidR="00DD29E4" w:rsidRDefault="00225280" w:rsidP="00225280">
      <w:pPr>
        <w:rPr>
          <w:b/>
          <w:bCs/>
          <w:lang w:val="en-US"/>
        </w:rPr>
      </w:pPr>
      <w:r w:rsidRPr="00225280">
        <w:rPr>
          <w:b/>
          <w:bCs/>
          <w:lang w:val="en-US"/>
        </w:rPr>
        <w:t>Cost Optimization</w:t>
      </w:r>
    </w:p>
    <w:p w14:paraId="2EA80F77" w14:textId="6857509E" w:rsidR="00225280" w:rsidRDefault="00225280" w:rsidP="00225280">
      <w:pPr>
        <w:rPr>
          <w:lang w:val="en-US"/>
        </w:rPr>
      </w:pPr>
      <w:r>
        <w:rPr>
          <w:lang w:val="en-US"/>
        </w:rPr>
        <w:t>We are optimizing cost of our application by doing the following things.</w:t>
      </w:r>
    </w:p>
    <w:p w14:paraId="24FEC79E" w14:textId="6F6EA10A" w:rsidR="00225280" w:rsidRDefault="00225280" w:rsidP="00225280">
      <w:pPr>
        <w:pStyle w:val="ListParagraph"/>
        <w:numPr>
          <w:ilvl w:val="0"/>
          <w:numId w:val="57"/>
        </w:numPr>
        <w:rPr>
          <w:lang w:val="en-US"/>
        </w:rPr>
      </w:pPr>
      <w:r>
        <w:rPr>
          <w:lang w:val="en-US"/>
        </w:rPr>
        <w:t xml:space="preserve">Allocation of lower memory to lambdas that </w:t>
      </w:r>
      <w:r w:rsidR="00B1386D">
        <w:rPr>
          <w:lang w:val="en-US"/>
        </w:rPr>
        <w:t>don’t have less processing.</w:t>
      </w:r>
    </w:p>
    <w:p w14:paraId="5E0D660B" w14:textId="7FDF4A44" w:rsidR="00B1386D" w:rsidRDefault="00B1386D" w:rsidP="00225280">
      <w:pPr>
        <w:pStyle w:val="ListParagraph"/>
        <w:numPr>
          <w:ilvl w:val="0"/>
          <w:numId w:val="57"/>
        </w:numPr>
        <w:rPr>
          <w:lang w:val="en-US"/>
        </w:rPr>
      </w:pPr>
      <w:r>
        <w:rPr>
          <w:lang w:val="en-US"/>
        </w:rPr>
        <w:t xml:space="preserve">S3 bucket </w:t>
      </w:r>
      <w:r w:rsidR="00BB610A">
        <w:rPr>
          <w:lang w:val="en-US"/>
        </w:rPr>
        <w:t xml:space="preserve">lifecycle </w:t>
      </w:r>
      <w:r>
        <w:rPr>
          <w:lang w:val="en-US"/>
        </w:rPr>
        <w:t>policy for deleting objects after specific time (1 week for Master resume and 1hr for generated resume).</w:t>
      </w:r>
    </w:p>
    <w:p w14:paraId="617A347D" w14:textId="3BDCA461" w:rsidR="00B1386D" w:rsidRDefault="00B1386D" w:rsidP="00225280">
      <w:pPr>
        <w:pStyle w:val="ListParagraph"/>
        <w:numPr>
          <w:ilvl w:val="0"/>
          <w:numId w:val="57"/>
        </w:numPr>
        <w:rPr>
          <w:lang w:val="en-US"/>
        </w:rPr>
      </w:pPr>
      <w:r>
        <w:rPr>
          <w:lang w:val="en-US"/>
        </w:rPr>
        <w:t>Use of Serverless services to go for pay as you go model.</w:t>
      </w:r>
    </w:p>
    <w:p w14:paraId="56A9E2E4" w14:textId="77777777" w:rsidR="00BB610A" w:rsidRDefault="00BB610A" w:rsidP="00BB610A">
      <w:pPr>
        <w:rPr>
          <w:lang w:val="en-US"/>
        </w:rPr>
      </w:pPr>
    </w:p>
    <w:p w14:paraId="58F47DF8" w14:textId="43FEEF48" w:rsidR="00BB610A" w:rsidRPr="00BB610A" w:rsidRDefault="00BB610A" w:rsidP="00BB610A">
      <w:pPr>
        <w:rPr>
          <w:b/>
          <w:bCs/>
          <w:lang w:val="en-US"/>
        </w:rPr>
      </w:pPr>
      <w:r w:rsidRPr="00BB610A">
        <w:rPr>
          <w:b/>
          <w:bCs/>
          <w:lang w:val="en-US"/>
        </w:rPr>
        <w:t>Justification</w:t>
      </w:r>
    </w:p>
    <w:p w14:paraId="44A9BB96" w14:textId="4BC918BA" w:rsidR="00B1386D" w:rsidRPr="00BB610A" w:rsidRDefault="00BB610A" w:rsidP="00BB610A">
      <w:pPr>
        <w:pStyle w:val="ListParagraph"/>
        <w:numPr>
          <w:ilvl w:val="0"/>
          <w:numId w:val="60"/>
        </w:numPr>
        <w:rPr>
          <w:lang w:val="en-US"/>
        </w:rPr>
      </w:pPr>
      <w:r>
        <w:rPr>
          <w:lang w:val="en-US"/>
        </w:rPr>
        <w:t xml:space="preserve">We have used 2GB memory for Tailor Resume Lambda to reduce the response time as </w:t>
      </w:r>
      <w:proofErr w:type="gramStart"/>
      <w:r>
        <w:rPr>
          <w:lang w:val="en-US"/>
        </w:rPr>
        <w:t>this functions</w:t>
      </w:r>
      <w:proofErr w:type="gramEnd"/>
      <w:r>
        <w:rPr>
          <w:lang w:val="en-US"/>
        </w:rPr>
        <w:t xml:space="preserve"> require some heavy lifting.</w:t>
      </w:r>
    </w:p>
    <w:p w14:paraId="62BB9EEC" w14:textId="77777777" w:rsidR="00BB610A" w:rsidRPr="00BB610A" w:rsidRDefault="00BB610A" w:rsidP="00BB610A">
      <w:pPr>
        <w:rPr>
          <w:lang w:val="en-US"/>
        </w:rPr>
      </w:pPr>
    </w:p>
    <w:p w14:paraId="50168281" w14:textId="5BBC10BA" w:rsidR="00B1386D" w:rsidRPr="00BB610A" w:rsidRDefault="00B1386D" w:rsidP="00B1386D">
      <w:pPr>
        <w:rPr>
          <w:b/>
          <w:bCs/>
          <w:lang w:val="en-US"/>
        </w:rPr>
      </w:pPr>
      <w:r w:rsidRPr="00BB610A">
        <w:rPr>
          <w:b/>
          <w:bCs/>
          <w:lang w:val="en-US"/>
        </w:rPr>
        <w:t>Cost Optimization Recommended:</w:t>
      </w:r>
    </w:p>
    <w:p w14:paraId="56F5435A" w14:textId="2F518452" w:rsidR="00B1386D" w:rsidRPr="00B1386D" w:rsidRDefault="00B1386D" w:rsidP="00B1386D">
      <w:pPr>
        <w:pStyle w:val="ListParagraph"/>
        <w:numPr>
          <w:ilvl w:val="0"/>
          <w:numId w:val="58"/>
        </w:numPr>
        <w:rPr>
          <w:lang w:val="en-US"/>
        </w:rPr>
      </w:pPr>
      <w:r>
        <w:rPr>
          <w:lang w:val="en-US"/>
        </w:rPr>
        <w:t xml:space="preserve">Add CloudFront </w:t>
      </w:r>
      <w:r w:rsidR="00BB610A">
        <w:rPr>
          <w:lang w:val="en-US"/>
        </w:rPr>
        <w:t>to save S3 access and data transfer cost</w:t>
      </w:r>
    </w:p>
    <w:p w14:paraId="5506B547" w14:textId="77777777" w:rsidR="00225280" w:rsidRPr="00225280" w:rsidRDefault="00225280" w:rsidP="00225280">
      <w:pPr>
        <w:rPr>
          <w:b/>
          <w:bCs/>
          <w:lang w:val="en-US"/>
        </w:rPr>
      </w:pPr>
    </w:p>
    <w:p w14:paraId="6F64728D" w14:textId="77777777" w:rsidR="000A4C36" w:rsidRDefault="00DD29E4" w:rsidP="000A4C36">
      <w:pPr>
        <w:spacing w:after="160" w:line="278" w:lineRule="auto"/>
        <w:rPr>
          <w:rFonts w:cs="Arial"/>
          <w:b/>
          <w:bCs/>
          <w:sz w:val="26"/>
          <w:szCs w:val="26"/>
          <w:u w:val="single"/>
          <w:lang w:val="en-US"/>
        </w:rPr>
      </w:pPr>
      <w:r>
        <w:rPr>
          <w:rFonts w:cs="Arial"/>
          <w:b/>
          <w:bCs/>
          <w:sz w:val="26"/>
          <w:szCs w:val="26"/>
          <w:u w:val="single"/>
          <w:lang w:val="en-US"/>
        </w:rPr>
        <w:t>Future Work</w:t>
      </w:r>
    </w:p>
    <w:p w14:paraId="4EDC26AD" w14:textId="25D17439" w:rsidR="00BB610A" w:rsidRPr="000A4C36" w:rsidRDefault="00BB610A" w:rsidP="000A4C36">
      <w:pPr>
        <w:spacing w:after="160" w:line="278" w:lineRule="auto"/>
        <w:rPr>
          <w:rFonts w:cs="Arial"/>
          <w:b/>
          <w:bCs/>
          <w:sz w:val="26"/>
          <w:szCs w:val="26"/>
          <w:u w:val="single"/>
          <w:lang w:val="en-US"/>
        </w:rPr>
      </w:pPr>
      <w:r>
        <w:rPr>
          <w:lang w:val="en-US"/>
        </w:rPr>
        <w:t>To make application more effective following features can be added.</w:t>
      </w:r>
    </w:p>
    <w:p w14:paraId="285793DF" w14:textId="43FF3129" w:rsidR="00BB610A" w:rsidRDefault="00BB610A" w:rsidP="00BB610A">
      <w:pPr>
        <w:pStyle w:val="ListParagraph"/>
        <w:numPr>
          <w:ilvl w:val="0"/>
          <w:numId w:val="58"/>
        </w:numPr>
        <w:rPr>
          <w:lang w:val="en-US"/>
        </w:rPr>
      </w:pPr>
      <w:r>
        <w:rPr>
          <w:lang w:val="en-US"/>
        </w:rPr>
        <w:t>User based authentication – Currently its session based and Application is accessible by anyone. We can implement user authentication and for that we can use AWS Cognito for that.</w:t>
      </w:r>
    </w:p>
    <w:p w14:paraId="1B848606" w14:textId="4171012D" w:rsidR="00BB610A" w:rsidRDefault="00BB610A" w:rsidP="00BB610A">
      <w:pPr>
        <w:pStyle w:val="ListParagraph"/>
        <w:numPr>
          <w:ilvl w:val="0"/>
          <w:numId w:val="58"/>
        </w:numPr>
        <w:rPr>
          <w:lang w:val="en-US"/>
        </w:rPr>
      </w:pPr>
      <w:r>
        <w:rPr>
          <w:lang w:val="en-US"/>
        </w:rPr>
        <w:t xml:space="preserve">Paid AI Agents – To get better results we can integrate it to available AWS AI agents like Bedrock </w:t>
      </w:r>
    </w:p>
    <w:p w14:paraId="349539CC" w14:textId="159E0BE1" w:rsidR="009C53A0" w:rsidRPr="00864675" w:rsidRDefault="00BB610A" w:rsidP="00864675">
      <w:pPr>
        <w:pStyle w:val="ListParagraph"/>
        <w:numPr>
          <w:ilvl w:val="0"/>
          <w:numId w:val="58"/>
        </w:numPr>
        <w:rPr>
          <w:lang w:val="en-US"/>
        </w:rPr>
      </w:pPr>
      <w:r w:rsidRPr="00BB610A">
        <w:rPr>
          <w:lang w:val="en-US"/>
        </w:rPr>
        <w:t xml:space="preserve">Integration with LinkedIn to apply for job application that suits our current master resume. This will require us to move to RDBMS and for them we </w:t>
      </w:r>
      <w:proofErr w:type="gramStart"/>
      <w:r w:rsidRPr="00BB610A">
        <w:rPr>
          <w:lang w:val="en-US"/>
        </w:rPr>
        <w:t>have to</w:t>
      </w:r>
      <w:proofErr w:type="gramEnd"/>
      <w:r w:rsidRPr="00BB610A">
        <w:rPr>
          <w:lang w:val="en-US"/>
        </w:rPr>
        <w:t xml:space="preserve"> switch it from DynamoDB to RDS</w:t>
      </w:r>
      <w:r w:rsidR="00864675">
        <w:rPr>
          <w:lang w:val="en-US"/>
        </w:rPr>
        <w:t>.</w:t>
      </w:r>
    </w:p>
    <w:p w14:paraId="1B7F2DBA" w14:textId="6B3A7719" w:rsidR="00864675" w:rsidRPr="00864675" w:rsidRDefault="00864675" w:rsidP="00864675">
      <w:pPr>
        <w:pStyle w:val="Heading1"/>
      </w:pPr>
      <w:bookmarkStart w:id="19" w:name="_Toc223292909"/>
      <w:r>
        <w:t>Conclusion:</w:t>
      </w:r>
      <w:bookmarkEnd w:id="19"/>
    </w:p>
    <w:p w14:paraId="25882CA8" w14:textId="74E704B1" w:rsidR="00864675" w:rsidRPr="00864675" w:rsidRDefault="00864675" w:rsidP="00864675">
      <w:pPr>
        <w:rPr>
          <w:rFonts w:cs="Arial"/>
          <w:b/>
          <w:bCs/>
          <w:sz w:val="28"/>
          <w:szCs w:val="28"/>
        </w:rPr>
      </w:pPr>
      <w:r w:rsidRPr="00864675">
        <w:t>Resume Tailor demonstrates a modern, cost-effective cloud architecture leveraging AWS serverless services. The application successfully addresses the resume tailoring problem with minimal operational overhead and excellent scalability characteristics</w:t>
      </w:r>
      <w:r>
        <w:t>.</w:t>
      </w:r>
    </w:p>
    <w:p w14:paraId="7425FB4D" w14:textId="77777777" w:rsidR="00864675" w:rsidRPr="00864675" w:rsidRDefault="00864675" w:rsidP="00864675">
      <w:r w:rsidRPr="00864675">
        <w:t>The architecture provides a solid foundation for growth, with clear paths to add features, improve security, and scale globally while maintaining cost efficiency.</w:t>
      </w:r>
    </w:p>
    <w:p w14:paraId="2CA37290" w14:textId="77777777" w:rsidR="00C55882" w:rsidRDefault="00C55882" w:rsidP="00864675">
      <w:pPr>
        <w:tabs>
          <w:tab w:val="left" w:pos="7550"/>
        </w:tabs>
        <w:rPr>
          <w:rFonts w:cs="Arial"/>
          <w:b/>
          <w:bCs/>
          <w:sz w:val="28"/>
          <w:szCs w:val="28"/>
        </w:rPr>
      </w:pPr>
    </w:p>
    <w:p w14:paraId="334CB800" w14:textId="77777777" w:rsidR="000A4C36" w:rsidRDefault="000A4C36">
      <w:pPr>
        <w:spacing w:after="160" w:line="278" w:lineRule="auto"/>
        <w:rPr>
          <w:rFonts w:cs="Arial"/>
          <w:b/>
          <w:bCs/>
          <w:sz w:val="28"/>
          <w:szCs w:val="28"/>
        </w:rPr>
      </w:pPr>
      <w:r>
        <w:rPr>
          <w:rFonts w:cs="Arial"/>
          <w:b/>
          <w:bCs/>
          <w:sz w:val="28"/>
          <w:szCs w:val="28"/>
        </w:rPr>
        <w:br w:type="page"/>
      </w:r>
    </w:p>
    <w:p w14:paraId="71B4603C" w14:textId="7B8B8A7C" w:rsidR="006D0556" w:rsidRDefault="003D2D86" w:rsidP="000A4C36">
      <w:pPr>
        <w:rPr>
          <w:rFonts w:cs="Arial"/>
          <w:b/>
          <w:bCs/>
          <w:sz w:val="28"/>
          <w:szCs w:val="28"/>
          <w:u w:val="single"/>
        </w:rPr>
      </w:pPr>
      <w:r w:rsidRPr="00A446A0">
        <w:rPr>
          <w:rFonts w:cs="Arial"/>
          <w:b/>
          <w:bCs/>
          <w:sz w:val="28"/>
          <w:szCs w:val="28"/>
          <w:u w:val="single"/>
        </w:rPr>
        <w:lastRenderedPageBreak/>
        <w:t>References</w:t>
      </w:r>
    </w:p>
    <w:p w14:paraId="21CDE628" w14:textId="48EF692D" w:rsidR="00E66E73" w:rsidRDefault="00E66E73" w:rsidP="0080762E">
      <w:pPr>
        <w:tabs>
          <w:tab w:val="left" w:pos="7550"/>
        </w:tabs>
        <w:rPr>
          <w:rFonts w:cs="Arial"/>
        </w:rPr>
      </w:pPr>
    </w:p>
    <w:p w14:paraId="03A659BC" w14:textId="77777777" w:rsidR="000A4C36" w:rsidRDefault="000A4C36" w:rsidP="000A4C36">
      <w:pPr>
        <w:tabs>
          <w:tab w:val="left" w:pos="7550"/>
        </w:tabs>
        <w:rPr>
          <w:rFonts w:cs="Arial"/>
        </w:rPr>
      </w:pPr>
      <w:r w:rsidRPr="000A4C36">
        <w:rPr>
          <w:rFonts w:cs="Arial"/>
        </w:rPr>
        <w:t xml:space="preserve">[1] Amazon Web Services, "AWS Lambda Developer Guide," 2024. [Online]. Available: </w:t>
      </w:r>
      <w:hyperlink r:id="rId10" w:tgtFrame="_blank" w:history="1">
        <w:r w:rsidRPr="000A4C36">
          <w:rPr>
            <w:rStyle w:val="Hyperlink"/>
            <w:rFonts w:cs="Arial"/>
          </w:rPr>
          <w:t>https://docs.aws.amazon.com/lambda/latest/dg/welcome.html</w:t>
        </w:r>
      </w:hyperlink>
      <w:r w:rsidRPr="000A4C36">
        <w:rPr>
          <w:rFonts w:cs="Arial"/>
        </w:rPr>
        <w:t>.</w:t>
      </w:r>
    </w:p>
    <w:p w14:paraId="210F0357" w14:textId="77777777" w:rsidR="000A4C36" w:rsidRDefault="000A4C36" w:rsidP="000A4C36">
      <w:pPr>
        <w:tabs>
          <w:tab w:val="left" w:pos="7550"/>
        </w:tabs>
        <w:rPr>
          <w:rFonts w:cs="Arial"/>
        </w:rPr>
      </w:pPr>
    </w:p>
    <w:p w14:paraId="7DA8BB88" w14:textId="1FCD464F" w:rsidR="000A4C36" w:rsidRDefault="000A4C36" w:rsidP="000A4C36">
      <w:pPr>
        <w:tabs>
          <w:tab w:val="left" w:pos="7550"/>
        </w:tabs>
        <w:rPr>
          <w:rFonts w:cs="Arial"/>
        </w:rPr>
      </w:pPr>
      <w:r w:rsidRPr="000A4C36">
        <w:rPr>
          <w:rFonts w:cs="Arial"/>
        </w:rPr>
        <w:t xml:space="preserve">[2] Amazon Web Services, "Amazon S3 User Guide," 2024. [Online]. Available: </w:t>
      </w:r>
      <w:hyperlink r:id="rId11" w:tgtFrame="_blank" w:history="1">
        <w:r w:rsidRPr="000A4C36">
          <w:rPr>
            <w:rStyle w:val="Hyperlink"/>
            <w:rFonts w:cs="Arial"/>
          </w:rPr>
          <w:t>https://docs.aws.amazon.com/AmazonS3/latest/userguide/Welcome.html</w:t>
        </w:r>
      </w:hyperlink>
      <w:r w:rsidRPr="000A4C36">
        <w:rPr>
          <w:rFonts w:cs="Arial"/>
        </w:rPr>
        <w:t xml:space="preserve">. </w:t>
      </w:r>
    </w:p>
    <w:p w14:paraId="27A7EB4A" w14:textId="77777777" w:rsidR="000A4C36" w:rsidRDefault="000A4C36" w:rsidP="000A4C36">
      <w:pPr>
        <w:tabs>
          <w:tab w:val="left" w:pos="7550"/>
        </w:tabs>
        <w:rPr>
          <w:rFonts w:cs="Arial"/>
        </w:rPr>
      </w:pPr>
    </w:p>
    <w:p w14:paraId="6359EF3D" w14:textId="4D2F38EE" w:rsidR="000A4C36" w:rsidRDefault="000A4C36" w:rsidP="000A4C36">
      <w:pPr>
        <w:tabs>
          <w:tab w:val="left" w:pos="7550"/>
        </w:tabs>
        <w:rPr>
          <w:rFonts w:cs="Arial"/>
        </w:rPr>
      </w:pPr>
      <w:r w:rsidRPr="000A4C36">
        <w:rPr>
          <w:rFonts w:cs="Arial"/>
        </w:rPr>
        <w:t xml:space="preserve">[3] Amazon Web Services, "Amazon DynamoDB Developer Guide," 2024. [Online]. Available: </w:t>
      </w:r>
      <w:hyperlink r:id="rId12" w:tgtFrame="_blank" w:history="1">
        <w:r w:rsidRPr="000A4C36">
          <w:rPr>
            <w:rStyle w:val="Hyperlink"/>
            <w:rFonts w:cs="Arial"/>
          </w:rPr>
          <w:t>https://docs.aws.amazon.com/amazondynamodb/latest/developerguide/Introduction.html</w:t>
        </w:r>
      </w:hyperlink>
      <w:r w:rsidRPr="000A4C36">
        <w:rPr>
          <w:rFonts w:cs="Arial"/>
        </w:rPr>
        <w:t>.</w:t>
      </w:r>
    </w:p>
    <w:p w14:paraId="714D0C40" w14:textId="77777777" w:rsidR="000A4C36" w:rsidRDefault="000A4C36" w:rsidP="000A4C36">
      <w:pPr>
        <w:tabs>
          <w:tab w:val="left" w:pos="7550"/>
        </w:tabs>
        <w:rPr>
          <w:rFonts w:cs="Arial"/>
        </w:rPr>
      </w:pPr>
    </w:p>
    <w:p w14:paraId="0EDFD8AA" w14:textId="2D2AF085" w:rsidR="000A4C36" w:rsidRDefault="000A4C36" w:rsidP="000A4C36">
      <w:pPr>
        <w:tabs>
          <w:tab w:val="left" w:pos="7550"/>
        </w:tabs>
        <w:rPr>
          <w:rFonts w:cs="Arial"/>
        </w:rPr>
      </w:pPr>
      <w:r w:rsidRPr="000A4C36">
        <w:rPr>
          <w:rFonts w:cs="Arial"/>
        </w:rPr>
        <w:t xml:space="preserve">[4] Amazon Web Services, "Amazon API Gateway Developer Guide," 2024. [Online]. Available: </w:t>
      </w:r>
      <w:hyperlink r:id="rId13" w:tgtFrame="_blank" w:history="1">
        <w:r w:rsidRPr="000A4C36">
          <w:rPr>
            <w:rStyle w:val="Hyperlink"/>
            <w:rFonts w:cs="Arial"/>
          </w:rPr>
          <w:t>https://docs.aws.amazon.com/apigateway/latest/developerguide/welcome.html</w:t>
        </w:r>
      </w:hyperlink>
      <w:r w:rsidRPr="000A4C36">
        <w:rPr>
          <w:rFonts w:cs="Arial"/>
        </w:rPr>
        <w:t xml:space="preserve">. </w:t>
      </w:r>
    </w:p>
    <w:p w14:paraId="49AA8130" w14:textId="77777777" w:rsidR="000A4C36" w:rsidRDefault="000A4C36" w:rsidP="000A4C36">
      <w:pPr>
        <w:tabs>
          <w:tab w:val="left" w:pos="7550"/>
        </w:tabs>
        <w:rPr>
          <w:rFonts w:cs="Arial"/>
        </w:rPr>
      </w:pPr>
    </w:p>
    <w:p w14:paraId="1A66975A" w14:textId="4C05A034" w:rsidR="000A4C36" w:rsidRDefault="000A4C36" w:rsidP="000A4C36">
      <w:pPr>
        <w:tabs>
          <w:tab w:val="left" w:pos="7550"/>
        </w:tabs>
        <w:rPr>
          <w:rFonts w:cs="Arial"/>
        </w:rPr>
      </w:pPr>
      <w:r w:rsidRPr="000A4C36">
        <w:rPr>
          <w:rFonts w:cs="Arial"/>
        </w:rPr>
        <w:t xml:space="preserve">[5] Amazon Web Services, "Amazon Simple Email Service (SES) Developer Guide," 2024. [Online]. Available: </w:t>
      </w:r>
      <w:hyperlink r:id="rId14" w:tgtFrame="_blank" w:history="1">
        <w:r w:rsidRPr="000A4C36">
          <w:rPr>
            <w:rStyle w:val="Hyperlink"/>
            <w:rFonts w:cs="Arial"/>
          </w:rPr>
          <w:t>https://docs.aws.amazon.com/ses/latest/dg/Welcome.html</w:t>
        </w:r>
      </w:hyperlink>
      <w:r w:rsidRPr="000A4C36">
        <w:rPr>
          <w:rFonts w:cs="Arial"/>
        </w:rPr>
        <w:t>.</w:t>
      </w:r>
    </w:p>
    <w:p w14:paraId="22810E12" w14:textId="77777777" w:rsidR="000A4C36" w:rsidRPr="000A4C36" w:rsidRDefault="000A4C36" w:rsidP="000A4C36">
      <w:pPr>
        <w:tabs>
          <w:tab w:val="left" w:pos="7550"/>
        </w:tabs>
        <w:rPr>
          <w:rFonts w:cs="Arial"/>
        </w:rPr>
      </w:pPr>
    </w:p>
    <w:p w14:paraId="6CC90600" w14:textId="452B7600" w:rsidR="000A4C36" w:rsidRDefault="000A4C36" w:rsidP="000A4C36">
      <w:pPr>
        <w:tabs>
          <w:tab w:val="left" w:pos="7550"/>
        </w:tabs>
        <w:rPr>
          <w:rFonts w:cs="Arial"/>
        </w:rPr>
      </w:pPr>
      <w:r w:rsidRPr="000A4C36">
        <w:rPr>
          <w:rFonts w:cs="Arial"/>
        </w:rPr>
        <w:t xml:space="preserve">[6] Amazon Web Services, "AWS Well-Architected Framework - Security Pillar," 2024. [Online]. Available: </w:t>
      </w:r>
      <w:hyperlink r:id="rId15" w:tgtFrame="_blank" w:history="1">
        <w:r w:rsidRPr="000A4C36">
          <w:rPr>
            <w:rStyle w:val="Hyperlink"/>
            <w:rFonts w:cs="Arial"/>
          </w:rPr>
          <w:t>https://docs.aws.amazon.com/wellarchitected/latest/security-pillar/welcome.html</w:t>
        </w:r>
      </w:hyperlink>
      <w:r w:rsidRPr="000A4C36">
        <w:rPr>
          <w:rFonts w:cs="Arial"/>
        </w:rPr>
        <w:t xml:space="preserve">. </w:t>
      </w:r>
    </w:p>
    <w:p w14:paraId="48C10874" w14:textId="77777777" w:rsidR="000A4C36" w:rsidRPr="000A4C36" w:rsidRDefault="000A4C36" w:rsidP="000A4C36">
      <w:pPr>
        <w:tabs>
          <w:tab w:val="left" w:pos="7550"/>
        </w:tabs>
        <w:rPr>
          <w:rFonts w:cs="Arial"/>
        </w:rPr>
      </w:pPr>
    </w:p>
    <w:p w14:paraId="76F81194" w14:textId="54E08A6E" w:rsidR="000A4C36" w:rsidRPr="000A4C36" w:rsidRDefault="000A4C36" w:rsidP="000A4C36">
      <w:pPr>
        <w:tabs>
          <w:tab w:val="left" w:pos="7550"/>
        </w:tabs>
        <w:rPr>
          <w:rFonts w:cs="Arial"/>
        </w:rPr>
      </w:pPr>
      <w:r w:rsidRPr="000A4C36">
        <w:rPr>
          <w:rFonts w:cs="Arial"/>
        </w:rPr>
        <w:t xml:space="preserve">[7] Amazon Web Services, "AWS Identity and Access Management (IAM) Best Practices," 2024. [Online]. Available: </w:t>
      </w:r>
      <w:hyperlink r:id="rId16" w:tgtFrame="_blank" w:history="1">
        <w:r w:rsidRPr="000A4C36">
          <w:rPr>
            <w:rStyle w:val="Hyperlink"/>
            <w:rFonts w:cs="Arial"/>
          </w:rPr>
          <w:t>https://docs.aws.amazon.com/IAM/latest/UserGuide/best-practices.html</w:t>
        </w:r>
      </w:hyperlink>
      <w:r w:rsidRPr="000A4C36">
        <w:rPr>
          <w:rFonts w:cs="Arial"/>
        </w:rPr>
        <w:t>.</w:t>
      </w:r>
    </w:p>
    <w:p w14:paraId="37C7239F" w14:textId="77777777" w:rsidR="000A4C36" w:rsidRDefault="000A4C36" w:rsidP="000A4C36">
      <w:pPr>
        <w:tabs>
          <w:tab w:val="left" w:pos="7550"/>
        </w:tabs>
        <w:rPr>
          <w:rFonts w:cs="Arial"/>
        </w:rPr>
      </w:pPr>
    </w:p>
    <w:p w14:paraId="5BF22D78" w14:textId="1E5180CE" w:rsidR="000A4C36" w:rsidRDefault="000A4C36" w:rsidP="000A4C36">
      <w:pPr>
        <w:tabs>
          <w:tab w:val="left" w:pos="7550"/>
        </w:tabs>
        <w:rPr>
          <w:rFonts w:cs="Arial"/>
        </w:rPr>
      </w:pPr>
      <w:r w:rsidRPr="000A4C36">
        <w:rPr>
          <w:rFonts w:cs="Arial"/>
        </w:rPr>
        <w:t xml:space="preserve">[8] Amazon Web Services, "AWS Security Best Practices," 2024. [Online]. Available: </w:t>
      </w:r>
      <w:hyperlink r:id="rId17" w:tgtFrame="_blank" w:history="1">
        <w:r w:rsidRPr="000A4C36">
          <w:rPr>
            <w:rStyle w:val="Hyperlink"/>
            <w:rFonts w:cs="Arial"/>
          </w:rPr>
          <w:t>https://aws.amazon.com/architecture/security-identity-compliance/</w:t>
        </w:r>
      </w:hyperlink>
      <w:r w:rsidRPr="000A4C36">
        <w:rPr>
          <w:rFonts w:cs="Arial"/>
        </w:rPr>
        <w:t xml:space="preserve">. </w:t>
      </w:r>
    </w:p>
    <w:p w14:paraId="18C024D3" w14:textId="77777777" w:rsidR="000A4C36" w:rsidRDefault="000A4C36" w:rsidP="000A4C36">
      <w:pPr>
        <w:tabs>
          <w:tab w:val="left" w:pos="7550"/>
        </w:tabs>
        <w:rPr>
          <w:rFonts w:cs="Arial"/>
        </w:rPr>
      </w:pPr>
    </w:p>
    <w:p w14:paraId="688A1569" w14:textId="74C7316D" w:rsidR="000A4C36" w:rsidRDefault="000A4C36" w:rsidP="000A4C36">
      <w:pPr>
        <w:tabs>
          <w:tab w:val="left" w:pos="7550"/>
        </w:tabs>
        <w:rPr>
          <w:rFonts w:cs="Arial"/>
        </w:rPr>
      </w:pPr>
      <w:r w:rsidRPr="000A4C36">
        <w:rPr>
          <w:rFonts w:cs="Arial"/>
        </w:rPr>
        <w:t xml:space="preserve">[9] Amazon Web Services, "AWS Pricing Calculator," 2024. [Online]. Available: </w:t>
      </w:r>
      <w:hyperlink r:id="rId18" w:tgtFrame="_blank" w:history="1">
        <w:r w:rsidRPr="000A4C36">
          <w:rPr>
            <w:rStyle w:val="Hyperlink"/>
            <w:rFonts w:cs="Arial"/>
          </w:rPr>
          <w:t>https://calculator.aws/</w:t>
        </w:r>
      </w:hyperlink>
      <w:r w:rsidRPr="000A4C36">
        <w:rPr>
          <w:rFonts w:cs="Arial"/>
        </w:rPr>
        <w:t>.</w:t>
      </w:r>
    </w:p>
    <w:p w14:paraId="49EB5598" w14:textId="77777777" w:rsidR="000A4C36" w:rsidRPr="000A4C36" w:rsidRDefault="000A4C36" w:rsidP="000A4C36">
      <w:pPr>
        <w:tabs>
          <w:tab w:val="left" w:pos="7550"/>
        </w:tabs>
        <w:rPr>
          <w:rFonts w:cs="Arial"/>
        </w:rPr>
      </w:pPr>
    </w:p>
    <w:p w14:paraId="14645EEC" w14:textId="330284F1" w:rsidR="000A4C36" w:rsidRDefault="000A4C36" w:rsidP="000A4C36">
      <w:pPr>
        <w:tabs>
          <w:tab w:val="left" w:pos="7550"/>
        </w:tabs>
        <w:rPr>
          <w:rFonts w:cs="Arial"/>
        </w:rPr>
      </w:pPr>
      <w:r w:rsidRPr="000A4C36">
        <w:rPr>
          <w:rFonts w:cs="Arial"/>
        </w:rPr>
        <w:t xml:space="preserve">[10] Amazon Web Services, "AWS Cost Optimization Pillar," 2024. [Online]. Available: </w:t>
      </w:r>
      <w:hyperlink r:id="rId19" w:tgtFrame="_blank" w:history="1">
        <w:r w:rsidRPr="000A4C36">
          <w:rPr>
            <w:rStyle w:val="Hyperlink"/>
            <w:rFonts w:cs="Arial"/>
          </w:rPr>
          <w:t>https://docs.aws.amazon.com/wellarchitected/latest/cost-optimization-pillar/welcome.html</w:t>
        </w:r>
      </w:hyperlink>
      <w:r w:rsidRPr="000A4C36">
        <w:rPr>
          <w:rFonts w:cs="Arial"/>
        </w:rPr>
        <w:t>.</w:t>
      </w:r>
    </w:p>
    <w:p w14:paraId="2487524E" w14:textId="77777777" w:rsidR="000A4C36" w:rsidRPr="000A4C36" w:rsidRDefault="000A4C36" w:rsidP="000A4C36">
      <w:pPr>
        <w:tabs>
          <w:tab w:val="left" w:pos="7550"/>
        </w:tabs>
        <w:rPr>
          <w:rFonts w:cs="Arial"/>
        </w:rPr>
      </w:pPr>
    </w:p>
    <w:p w14:paraId="699A4E49" w14:textId="1B84EEB4" w:rsidR="000A4C36" w:rsidRDefault="000A4C36" w:rsidP="000A4C36">
      <w:pPr>
        <w:tabs>
          <w:tab w:val="left" w:pos="7550"/>
        </w:tabs>
        <w:rPr>
          <w:rFonts w:cs="Arial"/>
        </w:rPr>
      </w:pPr>
      <w:r w:rsidRPr="000A4C36">
        <w:rPr>
          <w:rFonts w:cs="Arial"/>
        </w:rPr>
        <w:t xml:space="preserve">[11] </w:t>
      </w:r>
      <w:proofErr w:type="spellStart"/>
      <w:r w:rsidRPr="000A4C36">
        <w:rPr>
          <w:rFonts w:cs="Arial"/>
        </w:rPr>
        <w:t>HashiCorp</w:t>
      </w:r>
      <w:proofErr w:type="spellEnd"/>
      <w:r w:rsidRPr="000A4C36">
        <w:rPr>
          <w:rFonts w:cs="Arial"/>
        </w:rPr>
        <w:t xml:space="preserve">, "Terraform AWS Provider Documentation," 2024. [Online]. Available: </w:t>
      </w:r>
      <w:hyperlink r:id="rId20" w:tgtFrame="_blank" w:history="1">
        <w:r w:rsidRPr="000A4C36">
          <w:rPr>
            <w:rStyle w:val="Hyperlink"/>
            <w:rFonts w:cs="Arial"/>
          </w:rPr>
          <w:t>https://registry.terraform.io/providers/hashicorp/aws/latest/docs</w:t>
        </w:r>
      </w:hyperlink>
      <w:r w:rsidRPr="000A4C36">
        <w:rPr>
          <w:rFonts w:cs="Arial"/>
        </w:rPr>
        <w:t>.</w:t>
      </w:r>
    </w:p>
    <w:p w14:paraId="3078EAB0" w14:textId="77777777" w:rsidR="000A4C36" w:rsidRPr="000A4C36" w:rsidRDefault="000A4C36" w:rsidP="000A4C36">
      <w:pPr>
        <w:tabs>
          <w:tab w:val="left" w:pos="7550"/>
        </w:tabs>
        <w:rPr>
          <w:rFonts w:cs="Arial"/>
        </w:rPr>
      </w:pPr>
    </w:p>
    <w:p w14:paraId="5FBA3C74" w14:textId="7C6B34B7" w:rsidR="000A4C36" w:rsidRDefault="000A4C36" w:rsidP="000A4C36">
      <w:pPr>
        <w:tabs>
          <w:tab w:val="left" w:pos="7550"/>
        </w:tabs>
        <w:rPr>
          <w:rFonts w:cs="Arial"/>
        </w:rPr>
      </w:pPr>
      <w:r w:rsidRPr="000A4C36">
        <w:rPr>
          <w:rFonts w:cs="Arial"/>
        </w:rPr>
        <w:t xml:space="preserve">[12] Google AI, "Google Gemini API Documentation," 2024. [Online]. Available: </w:t>
      </w:r>
      <w:hyperlink r:id="rId21" w:tgtFrame="_blank" w:history="1">
        <w:r w:rsidRPr="000A4C36">
          <w:rPr>
            <w:rStyle w:val="Hyperlink"/>
            <w:rFonts w:cs="Arial"/>
          </w:rPr>
          <w:t>https://ai.google.dev/docs</w:t>
        </w:r>
      </w:hyperlink>
      <w:r w:rsidRPr="000A4C36">
        <w:rPr>
          <w:rFonts w:cs="Arial"/>
        </w:rPr>
        <w:t>.</w:t>
      </w:r>
    </w:p>
    <w:p w14:paraId="424216A3" w14:textId="77777777" w:rsidR="000A4C36" w:rsidRPr="000A4C36" w:rsidRDefault="000A4C36" w:rsidP="000A4C36">
      <w:pPr>
        <w:tabs>
          <w:tab w:val="left" w:pos="7550"/>
        </w:tabs>
        <w:rPr>
          <w:rFonts w:cs="Arial"/>
        </w:rPr>
      </w:pPr>
    </w:p>
    <w:p w14:paraId="06AE2A9A" w14:textId="34B0839C" w:rsidR="000A4C36" w:rsidRPr="000A4C36" w:rsidRDefault="000A4C36" w:rsidP="000A4C36">
      <w:pPr>
        <w:tabs>
          <w:tab w:val="left" w:pos="7550"/>
        </w:tabs>
        <w:rPr>
          <w:rFonts w:cs="Arial"/>
        </w:rPr>
      </w:pPr>
      <w:r w:rsidRPr="000A4C36">
        <w:rPr>
          <w:rFonts w:cs="Arial"/>
        </w:rPr>
        <w:t xml:space="preserve">[13] Apache Software Foundation, "Apache </w:t>
      </w:r>
      <w:proofErr w:type="spellStart"/>
      <w:r w:rsidRPr="000A4C36">
        <w:rPr>
          <w:rFonts w:cs="Arial"/>
        </w:rPr>
        <w:t>PDFBox</w:t>
      </w:r>
      <w:proofErr w:type="spellEnd"/>
      <w:r w:rsidRPr="000A4C36">
        <w:rPr>
          <w:rFonts w:cs="Arial"/>
        </w:rPr>
        <w:t xml:space="preserve"> Documentation," 2024. [Online]. Available: </w:t>
      </w:r>
      <w:hyperlink r:id="rId22" w:tgtFrame="_blank" w:history="1">
        <w:r w:rsidRPr="000A4C36">
          <w:rPr>
            <w:rStyle w:val="Hyperlink"/>
            <w:rFonts w:cs="Arial"/>
          </w:rPr>
          <w:t>https://pdfbox.apache.org/</w:t>
        </w:r>
      </w:hyperlink>
      <w:r w:rsidRPr="000A4C36">
        <w:rPr>
          <w:rFonts w:cs="Arial"/>
        </w:rPr>
        <w:t>.</w:t>
      </w:r>
    </w:p>
    <w:p w14:paraId="7B549167" w14:textId="77777777" w:rsidR="000A4C36" w:rsidRDefault="000A4C36" w:rsidP="000A4C36">
      <w:pPr>
        <w:tabs>
          <w:tab w:val="left" w:pos="7550"/>
        </w:tabs>
        <w:rPr>
          <w:rFonts w:cs="Arial"/>
        </w:rPr>
      </w:pPr>
    </w:p>
    <w:p w14:paraId="3243A31A" w14:textId="3236CC9E" w:rsidR="000A4C36" w:rsidRDefault="000A4C36" w:rsidP="000A4C36">
      <w:pPr>
        <w:tabs>
          <w:tab w:val="left" w:pos="7550"/>
        </w:tabs>
        <w:rPr>
          <w:rFonts w:cs="Arial"/>
        </w:rPr>
      </w:pPr>
      <w:r w:rsidRPr="000A4C36">
        <w:rPr>
          <w:rFonts w:cs="Arial"/>
        </w:rPr>
        <w:t xml:space="preserve">[14] Meta, "React Documentation," 2024. [Online]. Available: </w:t>
      </w:r>
      <w:hyperlink r:id="rId23" w:tgtFrame="_blank" w:history="1">
        <w:r w:rsidRPr="000A4C36">
          <w:rPr>
            <w:rStyle w:val="Hyperlink"/>
            <w:rFonts w:cs="Arial"/>
          </w:rPr>
          <w:t>https://react.dev/</w:t>
        </w:r>
      </w:hyperlink>
      <w:r w:rsidRPr="000A4C36">
        <w:rPr>
          <w:rFonts w:cs="Arial"/>
        </w:rPr>
        <w:t xml:space="preserve">. </w:t>
      </w:r>
    </w:p>
    <w:p w14:paraId="6C55CA17" w14:textId="77777777" w:rsidR="000A4C36" w:rsidRDefault="000A4C36" w:rsidP="000A4C36">
      <w:pPr>
        <w:tabs>
          <w:tab w:val="left" w:pos="7550"/>
        </w:tabs>
        <w:rPr>
          <w:rFonts w:cs="Arial"/>
        </w:rPr>
      </w:pPr>
    </w:p>
    <w:p w14:paraId="6EB5396F" w14:textId="67D4DE01" w:rsidR="000A4C36" w:rsidRDefault="000A4C36" w:rsidP="000A4C36">
      <w:pPr>
        <w:tabs>
          <w:tab w:val="left" w:pos="7550"/>
        </w:tabs>
        <w:rPr>
          <w:rFonts w:cs="Arial"/>
        </w:rPr>
      </w:pPr>
      <w:r w:rsidRPr="000A4C36">
        <w:rPr>
          <w:rFonts w:cs="Arial"/>
        </w:rPr>
        <w:lastRenderedPageBreak/>
        <w:t xml:space="preserve">[15] Amazon Web Services, "Serverless Architectures with AWS Lambda (Whitepaper)," 2024. [Online]. Available: </w:t>
      </w:r>
      <w:hyperlink r:id="rId24" w:tgtFrame="_blank" w:history="1">
        <w:r w:rsidRPr="000A4C36">
          <w:rPr>
            <w:rStyle w:val="Hyperlink"/>
            <w:rFonts w:cs="Arial"/>
          </w:rPr>
          <w:t>https://d1.awsstatic.com/whitepapers/serverless-architectures-with-aws-lambda.pdf</w:t>
        </w:r>
      </w:hyperlink>
      <w:r w:rsidRPr="000A4C36">
        <w:rPr>
          <w:rFonts w:cs="Arial"/>
        </w:rPr>
        <w:t>.</w:t>
      </w:r>
    </w:p>
    <w:p w14:paraId="462D6939" w14:textId="77777777" w:rsidR="000A4C36" w:rsidRPr="000A4C36" w:rsidRDefault="000A4C36" w:rsidP="000A4C36">
      <w:pPr>
        <w:tabs>
          <w:tab w:val="left" w:pos="7550"/>
        </w:tabs>
        <w:rPr>
          <w:rFonts w:cs="Arial"/>
        </w:rPr>
      </w:pPr>
    </w:p>
    <w:p w14:paraId="07DDB0E8" w14:textId="1B83BEBB" w:rsidR="000A4C36" w:rsidRPr="0080762E" w:rsidRDefault="000A4C36" w:rsidP="0080762E">
      <w:pPr>
        <w:tabs>
          <w:tab w:val="left" w:pos="7550"/>
        </w:tabs>
        <w:rPr>
          <w:rFonts w:cs="Arial"/>
        </w:rPr>
      </w:pPr>
      <w:r w:rsidRPr="000A4C36">
        <w:rPr>
          <w:rFonts w:cs="Arial"/>
        </w:rPr>
        <w:t xml:space="preserve">[16] OWASP Foundation, "OWASP Top Ten Web Application Security Risks," 2021. [Online]. Available: </w:t>
      </w:r>
      <w:hyperlink r:id="rId25" w:tgtFrame="_blank" w:history="1">
        <w:r w:rsidRPr="000A4C36">
          <w:rPr>
            <w:rStyle w:val="Hyperlink"/>
            <w:rFonts w:cs="Arial"/>
          </w:rPr>
          <w:t>https://owasp.org/www-project-top-ten/</w:t>
        </w:r>
      </w:hyperlink>
      <w:r w:rsidRPr="000A4C36">
        <w:rPr>
          <w:rFonts w:cs="Arial"/>
        </w:rPr>
        <w:t>.</w:t>
      </w:r>
    </w:p>
    <w:sectPr w:rsidR="000A4C36" w:rsidRPr="0080762E" w:rsidSect="000D0FD7">
      <w:footerReference w:type="even" r:id="rId26"/>
      <w:footerReference w:type="default" r:id="rId27"/>
      <w:pgSz w:w="11906" w:h="16838"/>
      <w:pgMar w:top="1440" w:right="1440" w:bottom="1440" w:left="1440" w:header="706" w:footer="706" w:gutter="0"/>
      <w:pgBorders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E52A6" w14:textId="77777777" w:rsidR="00C17203" w:rsidRDefault="00C17203" w:rsidP="004B3110">
      <w:r>
        <w:separator/>
      </w:r>
    </w:p>
  </w:endnote>
  <w:endnote w:type="continuationSeparator" w:id="0">
    <w:p w14:paraId="61FE075F" w14:textId="77777777" w:rsidR="00C17203" w:rsidRDefault="00C17203" w:rsidP="004B3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ublic Sans">
    <w:altName w:val="Calibri"/>
    <w:charset w:val="00"/>
    <w:family w:val="auto"/>
    <w:pitch w:val="variable"/>
    <w:sig w:usb0="A00000FF" w:usb1="4000205B" w:usb2="00000000" w:usb3="00000000" w:csb0="00000193"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486429"/>
      <w:docPartObj>
        <w:docPartGallery w:val="Page Numbers (Bottom of Page)"/>
        <w:docPartUnique/>
      </w:docPartObj>
    </w:sdtPr>
    <w:sdtEndPr>
      <w:rPr>
        <w:noProof/>
      </w:rPr>
    </w:sdtEndPr>
    <w:sdtContent>
      <w:p w14:paraId="1A4E27F5" w14:textId="77777777" w:rsidR="00F002C1" w:rsidRDefault="00F002C1">
        <w:pPr>
          <w:pStyle w:val="Footer"/>
        </w:pPr>
        <w:r>
          <w:fldChar w:fldCharType="begin"/>
        </w:r>
        <w:r>
          <w:instrText xml:space="preserve"> PAGE   \* MERGEFORMAT </w:instrText>
        </w:r>
        <w:r>
          <w:fldChar w:fldCharType="separate"/>
        </w:r>
        <w:r>
          <w:rPr>
            <w:noProof/>
          </w:rPr>
          <w:t>2</w:t>
        </w:r>
        <w:r>
          <w:rPr>
            <w:noProof/>
          </w:rPr>
          <w:fldChar w:fldCharType="end"/>
        </w:r>
      </w:p>
    </w:sdtContent>
  </w:sdt>
  <w:p w14:paraId="435FB434" w14:textId="77777777" w:rsidR="00F002C1" w:rsidRDefault="00F002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289521"/>
      <w:docPartObj>
        <w:docPartGallery w:val="Page Numbers (Bottom of Page)"/>
        <w:docPartUnique/>
      </w:docPartObj>
    </w:sdtPr>
    <w:sdtEndPr>
      <w:rPr>
        <w:noProof/>
      </w:rPr>
    </w:sdtEndPr>
    <w:sdtContent>
      <w:p w14:paraId="5596A7C0" w14:textId="302AA998" w:rsidR="009A3AC9" w:rsidRDefault="009A3A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DDAE92" w14:textId="2803A6C9" w:rsidR="00F002C1" w:rsidRDefault="00F002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16432" w14:textId="77777777" w:rsidR="00C17203" w:rsidRDefault="00C17203" w:rsidP="004B3110">
      <w:r>
        <w:separator/>
      </w:r>
    </w:p>
  </w:footnote>
  <w:footnote w:type="continuationSeparator" w:id="0">
    <w:p w14:paraId="78C8252D" w14:textId="77777777" w:rsidR="00C17203" w:rsidRDefault="00C17203" w:rsidP="004B3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A69"/>
    <w:multiLevelType w:val="hybridMultilevel"/>
    <w:tmpl w:val="D4928F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852DBB"/>
    <w:multiLevelType w:val="hybridMultilevel"/>
    <w:tmpl w:val="0D1A0A4E"/>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096B713C"/>
    <w:multiLevelType w:val="hybridMultilevel"/>
    <w:tmpl w:val="CC34602C"/>
    <w:lvl w:ilvl="0" w:tplc="04090001">
      <w:start w:val="1"/>
      <w:numFmt w:val="bullet"/>
      <w:lvlText w:val=""/>
      <w:lvlJc w:val="left"/>
      <w:pPr>
        <w:ind w:left="720" w:hanging="360"/>
      </w:pPr>
      <w:rPr>
        <w:rFonts w:ascii="Symbol" w:hAnsi="Symbol"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5199F"/>
    <w:multiLevelType w:val="hybridMultilevel"/>
    <w:tmpl w:val="EED0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96952"/>
    <w:multiLevelType w:val="hybridMultilevel"/>
    <w:tmpl w:val="70968C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B1D7E2A"/>
    <w:multiLevelType w:val="hybridMultilevel"/>
    <w:tmpl w:val="B04A83B4"/>
    <w:lvl w:ilvl="0" w:tplc="0D0E339A">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D83BC0"/>
    <w:multiLevelType w:val="hybridMultilevel"/>
    <w:tmpl w:val="FD30E87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1CC6743"/>
    <w:multiLevelType w:val="hybridMultilevel"/>
    <w:tmpl w:val="70606B9A"/>
    <w:lvl w:ilvl="0" w:tplc="D5083AD6">
      <w:start w:val="8"/>
      <w:numFmt w:val="bullet"/>
      <w:lvlText w:val="-"/>
      <w:lvlJc w:val="left"/>
      <w:pPr>
        <w:ind w:left="720" w:hanging="360"/>
      </w:pPr>
      <w:rPr>
        <w:rFonts w:ascii="Arial" w:eastAsia="Times New Roman"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47342FD"/>
    <w:multiLevelType w:val="hybridMultilevel"/>
    <w:tmpl w:val="403243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6A748F9"/>
    <w:multiLevelType w:val="hybridMultilevel"/>
    <w:tmpl w:val="8190FA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7D44ED6"/>
    <w:multiLevelType w:val="hybridMultilevel"/>
    <w:tmpl w:val="227C39E6"/>
    <w:lvl w:ilvl="0" w:tplc="8592A5EE">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18A22DA4"/>
    <w:multiLevelType w:val="hybridMultilevel"/>
    <w:tmpl w:val="DDEC3F7C"/>
    <w:lvl w:ilvl="0" w:tplc="FFFFFFFF">
      <w:start w:val="1"/>
      <w:numFmt w:val="lowerLetter"/>
      <w:lvlText w:val="%1."/>
      <w:lvlJc w:val="left"/>
      <w:pPr>
        <w:ind w:left="720" w:hanging="360"/>
      </w:p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A743EE"/>
    <w:multiLevelType w:val="hybridMultilevel"/>
    <w:tmpl w:val="6330C56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EA67C88"/>
    <w:multiLevelType w:val="hybridMultilevel"/>
    <w:tmpl w:val="9AAE9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A53B02"/>
    <w:multiLevelType w:val="hybridMultilevel"/>
    <w:tmpl w:val="73BC59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1FE67F5D"/>
    <w:multiLevelType w:val="hybridMultilevel"/>
    <w:tmpl w:val="CA4EBA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16137DB"/>
    <w:multiLevelType w:val="multilevel"/>
    <w:tmpl w:val="0A5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E4283"/>
    <w:multiLevelType w:val="multilevel"/>
    <w:tmpl w:val="CEBC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B30010"/>
    <w:multiLevelType w:val="hybridMultilevel"/>
    <w:tmpl w:val="1466E1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2303E5A"/>
    <w:multiLevelType w:val="hybridMultilevel"/>
    <w:tmpl w:val="1178A80A"/>
    <w:lvl w:ilvl="0" w:tplc="1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2380541"/>
    <w:multiLevelType w:val="hybridMultilevel"/>
    <w:tmpl w:val="97A28EB0"/>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231639B9"/>
    <w:multiLevelType w:val="hybridMultilevel"/>
    <w:tmpl w:val="0B4EEAD2"/>
    <w:lvl w:ilvl="0" w:tplc="8F08960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648478C"/>
    <w:multiLevelType w:val="hybridMultilevel"/>
    <w:tmpl w:val="3B2EDC62"/>
    <w:lvl w:ilvl="0" w:tplc="D484859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271752E7"/>
    <w:multiLevelType w:val="hybridMultilevel"/>
    <w:tmpl w:val="C8004244"/>
    <w:lvl w:ilvl="0" w:tplc="1009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A6E01E6"/>
    <w:multiLevelType w:val="hybridMultilevel"/>
    <w:tmpl w:val="0252542A"/>
    <w:lvl w:ilvl="0" w:tplc="5388DA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2AD44BB1"/>
    <w:multiLevelType w:val="hybridMultilevel"/>
    <w:tmpl w:val="32F2F3B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2BF33B9B"/>
    <w:multiLevelType w:val="hybridMultilevel"/>
    <w:tmpl w:val="CFDCA878"/>
    <w:lvl w:ilvl="0" w:tplc="D5083AD6">
      <w:start w:val="8"/>
      <w:numFmt w:val="bullet"/>
      <w:lvlText w:val="-"/>
      <w:lvlJc w:val="left"/>
      <w:pPr>
        <w:ind w:left="1080" w:hanging="360"/>
      </w:pPr>
      <w:rPr>
        <w:rFonts w:ascii="Arial" w:eastAsia="Times New Roman"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2D583D68"/>
    <w:multiLevelType w:val="hybridMultilevel"/>
    <w:tmpl w:val="C33A3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D3230F"/>
    <w:multiLevelType w:val="hybridMultilevel"/>
    <w:tmpl w:val="388CE2FC"/>
    <w:lvl w:ilvl="0" w:tplc="CDF6167E">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2E453C79"/>
    <w:multiLevelType w:val="hybridMultilevel"/>
    <w:tmpl w:val="D4429A8A"/>
    <w:lvl w:ilvl="0" w:tplc="10090001">
      <w:start w:val="1"/>
      <w:numFmt w:val="bullet"/>
      <w:lvlText w:val=""/>
      <w:lvlJc w:val="left"/>
      <w:pPr>
        <w:ind w:left="360" w:hanging="360"/>
      </w:pPr>
      <w:rPr>
        <w:rFonts w:ascii="Symbol" w:hAnsi="Symbol"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2F38220B"/>
    <w:multiLevelType w:val="multilevel"/>
    <w:tmpl w:val="80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E6EFE"/>
    <w:multiLevelType w:val="hybridMultilevel"/>
    <w:tmpl w:val="1220C7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30F6038C"/>
    <w:multiLevelType w:val="hybridMultilevel"/>
    <w:tmpl w:val="9642FBAA"/>
    <w:lvl w:ilvl="0" w:tplc="F06CF1A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30F859BE"/>
    <w:multiLevelType w:val="hybridMultilevel"/>
    <w:tmpl w:val="F634B580"/>
    <w:lvl w:ilvl="0" w:tplc="203C1F2A">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31CE69A1"/>
    <w:multiLevelType w:val="hybridMultilevel"/>
    <w:tmpl w:val="0AE06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3566480C"/>
    <w:multiLevelType w:val="hybridMultilevel"/>
    <w:tmpl w:val="5C721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A1282B"/>
    <w:multiLevelType w:val="hybridMultilevel"/>
    <w:tmpl w:val="49AEEAC0"/>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A2314CA"/>
    <w:multiLevelType w:val="hybridMultilevel"/>
    <w:tmpl w:val="4B2663DC"/>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F1D6E58"/>
    <w:multiLevelType w:val="hybridMultilevel"/>
    <w:tmpl w:val="C7186A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40801F8C"/>
    <w:multiLevelType w:val="hybridMultilevel"/>
    <w:tmpl w:val="0E7295F4"/>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4BA531A"/>
    <w:multiLevelType w:val="hybridMultilevel"/>
    <w:tmpl w:val="8B9EBC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48B220C5"/>
    <w:multiLevelType w:val="multilevel"/>
    <w:tmpl w:val="CE5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7628BD"/>
    <w:multiLevelType w:val="hybridMultilevel"/>
    <w:tmpl w:val="9ED265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C7D09C7"/>
    <w:multiLevelType w:val="hybridMultilevel"/>
    <w:tmpl w:val="C3F28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685EFE"/>
    <w:multiLevelType w:val="multilevel"/>
    <w:tmpl w:val="E10A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F9F52E8"/>
    <w:multiLevelType w:val="hybridMultilevel"/>
    <w:tmpl w:val="26E0CC80"/>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4FD6176A"/>
    <w:multiLevelType w:val="multilevel"/>
    <w:tmpl w:val="03CE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BD7206"/>
    <w:multiLevelType w:val="hybridMultilevel"/>
    <w:tmpl w:val="7EDAD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3F40547"/>
    <w:multiLevelType w:val="hybridMultilevel"/>
    <w:tmpl w:val="2BAE0B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560016B3"/>
    <w:multiLevelType w:val="hybridMultilevel"/>
    <w:tmpl w:val="3A901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9573513"/>
    <w:multiLevelType w:val="hybridMultilevel"/>
    <w:tmpl w:val="CA92CB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5B785527"/>
    <w:multiLevelType w:val="hybridMultilevel"/>
    <w:tmpl w:val="DF12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066258"/>
    <w:multiLevelType w:val="hybridMultilevel"/>
    <w:tmpl w:val="0E24C1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5E42507F"/>
    <w:multiLevelType w:val="hybridMultilevel"/>
    <w:tmpl w:val="6B484920"/>
    <w:lvl w:ilvl="0" w:tplc="F15ACC3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4" w15:restartNumberingAfterBreak="0">
    <w:nsid w:val="5E8014C5"/>
    <w:multiLevelType w:val="hybridMultilevel"/>
    <w:tmpl w:val="A1CCB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FE6389F"/>
    <w:multiLevelType w:val="hybridMultilevel"/>
    <w:tmpl w:val="29C842CC"/>
    <w:lvl w:ilvl="0" w:tplc="B25CF1CE">
      <w:start w:val="1"/>
      <w:numFmt w:val="bullet"/>
      <w:lvlText w:val="-"/>
      <w:lvlJc w:val="left"/>
      <w:pPr>
        <w:ind w:left="720" w:hanging="360"/>
      </w:pPr>
      <w:rPr>
        <w:rFonts w:ascii="Arial" w:eastAsiaTheme="maj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60F61735"/>
    <w:multiLevelType w:val="hybridMultilevel"/>
    <w:tmpl w:val="0C2A241A"/>
    <w:lvl w:ilvl="0" w:tplc="FFFFFFFF">
      <w:start w:val="1"/>
      <w:numFmt w:val="lowerLetter"/>
      <w:lvlText w:val="%1."/>
      <w:lvlJc w:val="left"/>
      <w:pPr>
        <w:ind w:left="720" w:hanging="360"/>
      </w:p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2CC7A7E"/>
    <w:multiLevelType w:val="hybridMultilevel"/>
    <w:tmpl w:val="E6B44652"/>
    <w:lvl w:ilvl="0" w:tplc="EB407826">
      <w:start w:val="1"/>
      <w:numFmt w:val="bullet"/>
      <w:lvlText w:val="-"/>
      <w:lvlJc w:val="left"/>
      <w:pPr>
        <w:ind w:left="720" w:hanging="360"/>
      </w:pPr>
      <w:rPr>
        <w:rFonts w:ascii="Arial" w:eastAsiaTheme="maj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66EA6119"/>
    <w:multiLevelType w:val="hybridMultilevel"/>
    <w:tmpl w:val="7068E950"/>
    <w:lvl w:ilvl="0" w:tplc="10090001">
      <w:start w:val="1"/>
      <w:numFmt w:val="bullet"/>
      <w:lvlText w:val=""/>
      <w:lvlJc w:val="left"/>
      <w:pPr>
        <w:ind w:left="360" w:hanging="360"/>
      </w:pPr>
      <w:rPr>
        <w:rFonts w:ascii="Symbol" w:hAnsi="Symbol"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9" w15:restartNumberingAfterBreak="0">
    <w:nsid w:val="69326C6E"/>
    <w:multiLevelType w:val="hybridMultilevel"/>
    <w:tmpl w:val="2A4882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6A911289"/>
    <w:multiLevelType w:val="hybridMultilevel"/>
    <w:tmpl w:val="E7566F74"/>
    <w:lvl w:ilvl="0" w:tplc="B25CF1CE">
      <w:start w:val="1"/>
      <w:numFmt w:val="bullet"/>
      <w:lvlText w:val="-"/>
      <w:lvlJc w:val="left"/>
      <w:pPr>
        <w:ind w:left="720" w:hanging="360"/>
      </w:pPr>
      <w:rPr>
        <w:rFonts w:ascii="Arial" w:eastAsiaTheme="majorEastAsia" w:hAnsi="Arial" w:cs="Aria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B882088"/>
    <w:multiLevelType w:val="hybridMultilevel"/>
    <w:tmpl w:val="83D64A70"/>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2" w15:restartNumberingAfterBreak="0">
    <w:nsid w:val="6C7D41BE"/>
    <w:multiLevelType w:val="hybridMultilevel"/>
    <w:tmpl w:val="BB342C86"/>
    <w:lvl w:ilvl="0" w:tplc="10090001">
      <w:start w:val="1"/>
      <w:numFmt w:val="bullet"/>
      <w:lvlText w:val=""/>
      <w:lvlJc w:val="left"/>
      <w:pPr>
        <w:ind w:left="720" w:hanging="360"/>
      </w:pPr>
      <w:rPr>
        <w:rFonts w:ascii="Symbol" w:hAnsi="Symbol"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3" w15:restartNumberingAfterBreak="0">
    <w:nsid w:val="6DAC31A3"/>
    <w:multiLevelType w:val="hybridMultilevel"/>
    <w:tmpl w:val="BA66804A"/>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4" w15:restartNumberingAfterBreak="0">
    <w:nsid w:val="71DE1C1B"/>
    <w:multiLevelType w:val="hybridMultilevel"/>
    <w:tmpl w:val="E6F2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29214D2"/>
    <w:multiLevelType w:val="hybridMultilevel"/>
    <w:tmpl w:val="2D2422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6" w15:restartNumberingAfterBreak="0">
    <w:nsid w:val="73235AC4"/>
    <w:multiLevelType w:val="hybridMultilevel"/>
    <w:tmpl w:val="C628A94C"/>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7" w15:restartNumberingAfterBreak="0">
    <w:nsid w:val="740D6CF0"/>
    <w:multiLevelType w:val="hybridMultilevel"/>
    <w:tmpl w:val="BA5E4F32"/>
    <w:lvl w:ilvl="0" w:tplc="10090001">
      <w:start w:val="1"/>
      <w:numFmt w:val="bullet"/>
      <w:lvlText w:val=""/>
      <w:lvlJc w:val="left"/>
      <w:pPr>
        <w:ind w:left="360" w:hanging="360"/>
      </w:pPr>
      <w:rPr>
        <w:rFonts w:ascii="Symbol" w:hAnsi="Symbol"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8" w15:restartNumberingAfterBreak="0">
    <w:nsid w:val="754E0BD4"/>
    <w:multiLevelType w:val="hybridMultilevel"/>
    <w:tmpl w:val="7988EFEC"/>
    <w:lvl w:ilvl="0" w:tplc="10090001">
      <w:start w:val="1"/>
      <w:numFmt w:val="bullet"/>
      <w:lvlText w:val=""/>
      <w:lvlJc w:val="left"/>
      <w:pPr>
        <w:ind w:left="720" w:hanging="360"/>
      </w:pPr>
      <w:rPr>
        <w:rFonts w:ascii="Symbol" w:hAnsi="Symbol"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9" w15:restartNumberingAfterBreak="0">
    <w:nsid w:val="78B57925"/>
    <w:multiLevelType w:val="hybridMultilevel"/>
    <w:tmpl w:val="C2E2069A"/>
    <w:lvl w:ilvl="0" w:tplc="10090001">
      <w:start w:val="1"/>
      <w:numFmt w:val="bullet"/>
      <w:lvlText w:val=""/>
      <w:lvlJc w:val="left"/>
      <w:pPr>
        <w:ind w:left="720" w:hanging="360"/>
      </w:pPr>
      <w:rPr>
        <w:rFonts w:ascii="Symbol" w:hAnsi="Symbol"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0" w15:restartNumberingAfterBreak="0">
    <w:nsid w:val="79005A6A"/>
    <w:multiLevelType w:val="hybridMultilevel"/>
    <w:tmpl w:val="620E1BBA"/>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1" w15:restartNumberingAfterBreak="0">
    <w:nsid w:val="79D064D5"/>
    <w:multiLevelType w:val="hybridMultilevel"/>
    <w:tmpl w:val="336038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7AB2649C"/>
    <w:multiLevelType w:val="hybridMultilevel"/>
    <w:tmpl w:val="E120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C1A5005"/>
    <w:multiLevelType w:val="hybridMultilevel"/>
    <w:tmpl w:val="0B1CA9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06981232">
    <w:abstractNumId w:val="2"/>
  </w:num>
  <w:num w:numId="2" w16cid:durableId="1160006090">
    <w:abstractNumId w:val="3"/>
  </w:num>
  <w:num w:numId="3" w16cid:durableId="1008024954">
    <w:abstractNumId w:val="5"/>
  </w:num>
  <w:num w:numId="4" w16cid:durableId="1206675413">
    <w:abstractNumId w:val="49"/>
  </w:num>
  <w:num w:numId="5" w16cid:durableId="503322497">
    <w:abstractNumId w:val="43"/>
  </w:num>
  <w:num w:numId="6" w16cid:durableId="1854342268">
    <w:abstractNumId w:val="47"/>
  </w:num>
  <w:num w:numId="7" w16cid:durableId="1176379581">
    <w:abstractNumId w:val="35"/>
  </w:num>
  <w:num w:numId="8" w16cid:durableId="652836484">
    <w:abstractNumId w:val="54"/>
  </w:num>
  <w:num w:numId="9" w16cid:durableId="954366058">
    <w:abstractNumId w:val="51"/>
  </w:num>
  <w:num w:numId="10" w16cid:durableId="1575317961">
    <w:abstractNumId w:val="64"/>
  </w:num>
  <w:num w:numId="11" w16cid:durableId="898320254">
    <w:abstractNumId w:val="72"/>
  </w:num>
  <w:num w:numId="12" w16cid:durableId="1861629288">
    <w:abstractNumId w:val="13"/>
  </w:num>
  <w:num w:numId="13" w16cid:durableId="1297028596">
    <w:abstractNumId w:val="27"/>
  </w:num>
  <w:num w:numId="14" w16cid:durableId="427579043">
    <w:abstractNumId w:val="71"/>
  </w:num>
  <w:num w:numId="15" w16cid:durableId="1037118675">
    <w:abstractNumId w:val="28"/>
  </w:num>
  <w:num w:numId="16" w16cid:durableId="635372175">
    <w:abstractNumId w:val="58"/>
  </w:num>
  <w:num w:numId="17" w16cid:durableId="509220273">
    <w:abstractNumId w:val="67"/>
  </w:num>
  <w:num w:numId="18" w16cid:durableId="986323780">
    <w:abstractNumId w:val="29"/>
  </w:num>
  <w:num w:numId="19" w16cid:durableId="987124734">
    <w:abstractNumId w:val="33"/>
  </w:num>
  <w:num w:numId="20" w16cid:durableId="486942582">
    <w:abstractNumId w:val="65"/>
  </w:num>
  <w:num w:numId="21" w16cid:durableId="1790202529">
    <w:abstractNumId w:val="14"/>
  </w:num>
  <w:num w:numId="22" w16cid:durableId="1301154052">
    <w:abstractNumId w:val="20"/>
  </w:num>
  <w:num w:numId="23" w16cid:durableId="1455371844">
    <w:abstractNumId w:val="1"/>
  </w:num>
  <w:num w:numId="24" w16cid:durableId="1440250000">
    <w:abstractNumId w:val="31"/>
  </w:num>
  <w:num w:numId="25" w16cid:durableId="144014978">
    <w:abstractNumId w:val="25"/>
  </w:num>
  <w:num w:numId="26" w16cid:durableId="855193625">
    <w:abstractNumId w:val="23"/>
  </w:num>
  <w:num w:numId="27" w16cid:durableId="1250500939">
    <w:abstractNumId w:val="19"/>
  </w:num>
  <w:num w:numId="28" w16cid:durableId="250823863">
    <w:abstractNumId w:val="63"/>
  </w:num>
  <w:num w:numId="29" w16cid:durableId="109474596">
    <w:abstractNumId w:val="70"/>
  </w:num>
  <w:num w:numId="30" w16cid:durableId="2127649517">
    <w:abstractNumId w:val="53"/>
  </w:num>
  <w:num w:numId="31" w16cid:durableId="1803959721">
    <w:abstractNumId w:val="10"/>
  </w:num>
  <w:num w:numId="32" w16cid:durableId="106583875">
    <w:abstractNumId w:val="32"/>
  </w:num>
  <w:num w:numId="33" w16cid:durableId="1680081355">
    <w:abstractNumId w:val="57"/>
  </w:num>
  <w:num w:numId="34" w16cid:durableId="1085801210">
    <w:abstractNumId w:val="55"/>
  </w:num>
  <w:num w:numId="35" w16cid:durableId="800000749">
    <w:abstractNumId w:val="21"/>
  </w:num>
  <w:num w:numId="36" w16cid:durableId="298346462">
    <w:abstractNumId w:val="22"/>
  </w:num>
  <w:num w:numId="37" w16cid:durableId="378864119">
    <w:abstractNumId w:val="69"/>
  </w:num>
  <w:num w:numId="38" w16cid:durableId="1755662452">
    <w:abstractNumId w:val="45"/>
  </w:num>
  <w:num w:numId="39" w16cid:durableId="758217700">
    <w:abstractNumId w:val="46"/>
  </w:num>
  <w:num w:numId="40" w16cid:durableId="869805281">
    <w:abstractNumId w:val="66"/>
  </w:num>
  <w:num w:numId="41" w16cid:durableId="330449006">
    <w:abstractNumId w:val="61"/>
  </w:num>
  <w:num w:numId="42" w16cid:durableId="2016835724">
    <w:abstractNumId w:val="62"/>
  </w:num>
  <w:num w:numId="43" w16cid:durableId="494078969">
    <w:abstractNumId w:val="68"/>
  </w:num>
  <w:num w:numId="44" w16cid:durableId="345061155">
    <w:abstractNumId w:val="42"/>
  </w:num>
  <w:num w:numId="45" w16cid:durableId="2118328993">
    <w:abstractNumId w:val="16"/>
  </w:num>
  <w:num w:numId="46" w16cid:durableId="996956460">
    <w:abstractNumId w:val="30"/>
  </w:num>
  <w:num w:numId="47" w16cid:durableId="126899731">
    <w:abstractNumId w:val="41"/>
  </w:num>
  <w:num w:numId="48" w16cid:durableId="1102795664">
    <w:abstractNumId w:val="60"/>
  </w:num>
  <w:num w:numId="49" w16cid:durableId="88081">
    <w:abstractNumId w:val="48"/>
  </w:num>
  <w:num w:numId="50" w16cid:durableId="704986598">
    <w:abstractNumId w:val="11"/>
  </w:num>
  <w:num w:numId="51" w16cid:durableId="122503001">
    <w:abstractNumId w:val="56"/>
  </w:num>
  <w:num w:numId="52" w16cid:durableId="873426918">
    <w:abstractNumId w:val="6"/>
  </w:num>
  <w:num w:numId="53" w16cid:durableId="921257318">
    <w:abstractNumId w:val="37"/>
  </w:num>
  <w:num w:numId="54" w16cid:durableId="236866040">
    <w:abstractNumId w:val="73"/>
  </w:num>
  <w:num w:numId="55" w16cid:durableId="1444497099">
    <w:abstractNumId w:val="9"/>
  </w:num>
  <w:num w:numId="56" w16cid:durableId="1772779575">
    <w:abstractNumId w:val="18"/>
  </w:num>
  <w:num w:numId="57" w16cid:durableId="118886774">
    <w:abstractNumId w:val="15"/>
  </w:num>
  <w:num w:numId="58" w16cid:durableId="1903634156">
    <w:abstractNumId w:val="59"/>
  </w:num>
  <w:num w:numId="59" w16cid:durableId="1026442706">
    <w:abstractNumId w:val="50"/>
  </w:num>
  <w:num w:numId="60" w16cid:durableId="2094663159">
    <w:abstractNumId w:val="4"/>
  </w:num>
  <w:num w:numId="61" w16cid:durableId="1751537866">
    <w:abstractNumId w:val="8"/>
  </w:num>
  <w:num w:numId="62" w16cid:durableId="1056659082">
    <w:abstractNumId w:val="40"/>
  </w:num>
  <w:num w:numId="63" w16cid:durableId="1600336471">
    <w:abstractNumId w:val="52"/>
  </w:num>
  <w:num w:numId="64" w16cid:durableId="818807006">
    <w:abstractNumId w:val="7"/>
  </w:num>
  <w:num w:numId="65" w16cid:durableId="1168056833">
    <w:abstractNumId w:val="26"/>
  </w:num>
  <w:num w:numId="66" w16cid:durableId="673264944">
    <w:abstractNumId w:val="36"/>
  </w:num>
  <w:num w:numId="67" w16cid:durableId="1029182139">
    <w:abstractNumId w:val="34"/>
  </w:num>
  <w:num w:numId="68" w16cid:durableId="1681857117">
    <w:abstractNumId w:val="39"/>
  </w:num>
  <w:num w:numId="69" w16cid:durableId="1054891085">
    <w:abstractNumId w:val="38"/>
  </w:num>
  <w:num w:numId="70" w16cid:durableId="837619049">
    <w:abstractNumId w:val="12"/>
  </w:num>
  <w:num w:numId="71" w16cid:durableId="1820227631">
    <w:abstractNumId w:val="0"/>
  </w:num>
  <w:num w:numId="72" w16cid:durableId="983117320">
    <w:abstractNumId w:val="24"/>
  </w:num>
  <w:num w:numId="73" w16cid:durableId="1429079218">
    <w:abstractNumId w:val="17"/>
  </w:num>
  <w:num w:numId="74" w16cid:durableId="105304276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F57"/>
    <w:rsid w:val="00001854"/>
    <w:rsid w:val="000438E8"/>
    <w:rsid w:val="000551DC"/>
    <w:rsid w:val="0005521D"/>
    <w:rsid w:val="00055A28"/>
    <w:rsid w:val="00060929"/>
    <w:rsid w:val="00060CF9"/>
    <w:rsid w:val="0006127B"/>
    <w:rsid w:val="0006662E"/>
    <w:rsid w:val="0006745B"/>
    <w:rsid w:val="00077F35"/>
    <w:rsid w:val="00087D77"/>
    <w:rsid w:val="000A4C36"/>
    <w:rsid w:val="000A4FB2"/>
    <w:rsid w:val="000B598B"/>
    <w:rsid w:val="000C1EBB"/>
    <w:rsid w:val="000D036A"/>
    <w:rsid w:val="000D0C1D"/>
    <w:rsid w:val="000D0FD7"/>
    <w:rsid w:val="000E270B"/>
    <w:rsid w:val="000E37DE"/>
    <w:rsid w:val="000F410E"/>
    <w:rsid w:val="000F734F"/>
    <w:rsid w:val="00100737"/>
    <w:rsid w:val="001035CA"/>
    <w:rsid w:val="00112459"/>
    <w:rsid w:val="00125302"/>
    <w:rsid w:val="00125EC9"/>
    <w:rsid w:val="00137805"/>
    <w:rsid w:val="001410D1"/>
    <w:rsid w:val="001675DA"/>
    <w:rsid w:val="00167FDD"/>
    <w:rsid w:val="00172796"/>
    <w:rsid w:val="00173E32"/>
    <w:rsid w:val="00174095"/>
    <w:rsid w:val="00174767"/>
    <w:rsid w:val="001939EF"/>
    <w:rsid w:val="001977BC"/>
    <w:rsid w:val="00197BC4"/>
    <w:rsid w:val="001A0EE9"/>
    <w:rsid w:val="001A4976"/>
    <w:rsid w:val="001A4DCC"/>
    <w:rsid w:val="001B27C7"/>
    <w:rsid w:val="001B495C"/>
    <w:rsid w:val="001C0FDB"/>
    <w:rsid w:val="001C3672"/>
    <w:rsid w:val="001E0A1A"/>
    <w:rsid w:val="001E5D53"/>
    <w:rsid w:val="001E62D9"/>
    <w:rsid w:val="001E6490"/>
    <w:rsid w:val="002036DD"/>
    <w:rsid w:val="00214F7B"/>
    <w:rsid w:val="00225280"/>
    <w:rsid w:val="002259F5"/>
    <w:rsid w:val="00231825"/>
    <w:rsid w:val="00236DB0"/>
    <w:rsid w:val="002419D5"/>
    <w:rsid w:val="00253C80"/>
    <w:rsid w:val="00255FFD"/>
    <w:rsid w:val="00272042"/>
    <w:rsid w:val="00282ED6"/>
    <w:rsid w:val="002A1AF6"/>
    <w:rsid w:val="002D0AFE"/>
    <w:rsid w:val="002D20B7"/>
    <w:rsid w:val="002F0EEE"/>
    <w:rsid w:val="002F0EF9"/>
    <w:rsid w:val="002F4DD2"/>
    <w:rsid w:val="00301238"/>
    <w:rsid w:val="00325E92"/>
    <w:rsid w:val="00337640"/>
    <w:rsid w:val="00353CC7"/>
    <w:rsid w:val="00376B84"/>
    <w:rsid w:val="003803D9"/>
    <w:rsid w:val="0039315B"/>
    <w:rsid w:val="00395959"/>
    <w:rsid w:val="0039627C"/>
    <w:rsid w:val="00397467"/>
    <w:rsid w:val="003A2313"/>
    <w:rsid w:val="003B05F4"/>
    <w:rsid w:val="003B28D9"/>
    <w:rsid w:val="003B2AEF"/>
    <w:rsid w:val="003B5F98"/>
    <w:rsid w:val="003D22A5"/>
    <w:rsid w:val="003D2D86"/>
    <w:rsid w:val="003E00BB"/>
    <w:rsid w:val="003E3A21"/>
    <w:rsid w:val="003E6CAA"/>
    <w:rsid w:val="00401E3F"/>
    <w:rsid w:val="00411BF2"/>
    <w:rsid w:val="00413612"/>
    <w:rsid w:val="004313B4"/>
    <w:rsid w:val="0043330F"/>
    <w:rsid w:val="00436A6B"/>
    <w:rsid w:val="004405C6"/>
    <w:rsid w:val="00451A28"/>
    <w:rsid w:val="00476401"/>
    <w:rsid w:val="004770E0"/>
    <w:rsid w:val="00493DE9"/>
    <w:rsid w:val="004951D2"/>
    <w:rsid w:val="004B3110"/>
    <w:rsid w:val="004B4F57"/>
    <w:rsid w:val="004D6882"/>
    <w:rsid w:val="004F6C2E"/>
    <w:rsid w:val="00500F83"/>
    <w:rsid w:val="00503FC2"/>
    <w:rsid w:val="005120FE"/>
    <w:rsid w:val="005279B9"/>
    <w:rsid w:val="00542115"/>
    <w:rsid w:val="00542480"/>
    <w:rsid w:val="0055190A"/>
    <w:rsid w:val="0055436D"/>
    <w:rsid w:val="005620C2"/>
    <w:rsid w:val="00563348"/>
    <w:rsid w:val="00563C77"/>
    <w:rsid w:val="0056613F"/>
    <w:rsid w:val="00571ED0"/>
    <w:rsid w:val="00580243"/>
    <w:rsid w:val="00591011"/>
    <w:rsid w:val="0059422E"/>
    <w:rsid w:val="00594B5A"/>
    <w:rsid w:val="005A5C02"/>
    <w:rsid w:val="005B502A"/>
    <w:rsid w:val="005B6C98"/>
    <w:rsid w:val="005D0AF1"/>
    <w:rsid w:val="005E1F3D"/>
    <w:rsid w:val="005E2203"/>
    <w:rsid w:val="005E63D6"/>
    <w:rsid w:val="00606A5B"/>
    <w:rsid w:val="0061218F"/>
    <w:rsid w:val="00620C19"/>
    <w:rsid w:val="006238D9"/>
    <w:rsid w:val="006317BC"/>
    <w:rsid w:val="00640A38"/>
    <w:rsid w:val="006551F0"/>
    <w:rsid w:val="006616D4"/>
    <w:rsid w:val="006617FF"/>
    <w:rsid w:val="00662FC2"/>
    <w:rsid w:val="006660B3"/>
    <w:rsid w:val="006740CC"/>
    <w:rsid w:val="0068227F"/>
    <w:rsid w:val="006A205F"/>
    <w:rsid w:val="006B2777"/>
    <w:rsid w:val="006C546C"/>
    <w:rsid w:val="006D0556"/>
    <w:rsid w:val="006E48A9"/>
    <w:rsid w:val="006F11CA"/>
    <w:rsid w:val="007435BD"/>
    <w:rsid w:val="00754139"/>
    <w:rsid w:val="007562CC"/>
    <w:rsid w:val="00763E2A"/>
    <w:rsid w:val="00777FA9"/>
    <w:rsid w:val="00781B97"/>
    <w:rsid w:val="0079793F"/>
    <w:rsid w:val="007A4755"/>
    <w:rsid w:val="007B0D93"/>
    <w:rsid w:val="007C1878"/>
    <w:rsid w:val="007C1C9E"/>
    <w:rsid w:val="007D37F0"/>
    <w:rsid w:val="007F1898"/>
    <w:rsid w:val="007F1A84"/>
    <w:rsid w:val="007F1AFF"/>
    <w:rsid w:val="007F36E8"/>
    <w:rsid w:val="007F47D9"/>
    <w:rsid w:val="00804342"/>
    <w:rsid w:val="0080762E"/>
    <w:rsid w:val="0081232B"/>
    <w:rsid w:val="00820D1E"/>
    <w:rsid w:val="00820DFB"/>
    <w:rsid w:val="00820E50"/>
    <w:rsid w:val="00824209"/>
    <w:rsid w:val="00826B4D"/>
    <w:rsid w:val="00831654"/>
    <w:rsid w:val="00842295"/>
    <w:rsid w:val="00855170"/>
    <w:rsid w:val="00856E8F"/>
    <w:rsid w:val="00864675"/>
    <w:rsid w:val="008671D8"/>
    <w:rsid w:val="00867801"/>
    <w:rsid w:val="00871113"/>
    <w:rsid w:val="00886216"/>
    <w:rsid w:val="00886F47"/>
    <w:rsid w:val="00891B48"/>
    <w:rsid w:val="008B0494"/>
    <w:rsid w:val="008B271A"/>
    <w:rsid w:val="008C5885"/>
    <w:rsid w:val="008D45F5"/>
    <w:rsid w:val="008F46D2"/>
    <w:rsid w:val="009013A4"/>
    <w:rsid w:val="00907734"/>
    <w:rsid w:val="00913BEB"/>
    <w:rsid w:val="0091563B"/>
    <w:rsid w:val="00922401"/>
    <w:rsid w:val="009354EC"/>
    <w:rsid w:val="0093738A"/>
    <w:rsid w:val="00943753"/>
    <w:rsid w:val="00944494"/>
    <w:rsid w:val="00947F1A"/>
    <w:rsid w:val="0095387D"/>
    <w:rsid w:val="00955367"/>
    <w:rsid w:val="0096083B"/>
    <w:rsid w:val="009628A2"/>
    <w:rsid w:val="0096456D"/>
    <w:rsid w:val="00966B92"/>
    <w:rsid w:val="009818FE"/>
    <w:rsid w:val="009838C9"/>
    <w:rsid w:val="00986BE8"/>
    <w:rsid w:val="00987332"/>
    <w:rsid w:val="0099313E"/>
    <w:rsid w:val="0099475E"/>
    <w:rsid w:val="009A05B1"/>
    <w:rsid w:val="009A3AC9"/>
    <w:rsid w:val="009B40A0"/>
    <w:rsid w:val="009C53A0"/>
    <w:rsid w:val="009D508E"/>
    <w:rsid w:val="00A05EBE"/>
    <w:rsid w:val="00A2628F"/>
    <w:rsid w:val="00A31D07"/>
    <w:rsid w:val="00A36EED"/>
    <w:rsid w:val="00A446A0"/>
    <w:rsid w:val="00A504D7"/>
    <w:rsid w:val="00A622D6"/>
    <w:rsid w:val="00A82D1C"/>
    <w:rsid w:val="00A832B7"/>
    <w:rsid w:val="00A84E1C"/>
    <w:rsid w:val="00A85564"/>
    <w:rsid w:val="00A867BC"/>
    <w:rsid w:val="00A93D1F"/>
    <w:rsid w:val="00A94A8F"/>
    <w:rsid w:val="00A95EC5"/>
    <w:rsid w:val="00AA6F7D"/>
    <w:rsid w:val="00AB5A65"/>
    <w:rsid w:val="00AB6D92"/>
    <w:rsid w:val="00AC33BC"/>
    <w:rsid w:val="00AD6AE7"/>
    <w:rsid w:val="00AE10B4"/>
    <w:rsid w:val="00AE78CE"/>
    <w:rsid w:val="00AF14DF"/>
    <w:rsid w:val="00AF5D25"/>
    <w:rsid w:val="00AF6231"/>
    <w:rsid w:val="00B0233F"/>
    <w:rsid w:val="00B11011"/>
    <w:rsid w:val="00B1386D"/>
    <w:rsid w:val="00B13F74"/>
    <w:rsid w:val="00B143A7"/>
    <w:rsid w:val="00B22052"/>
    <w:rsid w:val="00B30349"/>
    <w:rsid w:val="00B3496F"/>
    <w:rsid w:val="00B37324"/>
    <w:rsid w:val="00B5180C"/>
    <w:rsid w:val="00B67109"/>
    <w:rsid w:val="00B6772F"/>
    <w:rsid w:val="00B82491"/>
    <w:rsid w:val="00B8401E"/>
    <w:rsid w:val="00B93B7C"/>
    <w:rsid w:val="00BA1B37"/>
    <w:rsid w:val="00BA4C74"/>
    <w:rsid w:val="00BB610A"/>
    <w:rsid w:val="00BD319D"/>
    <w:rsid w:val="00BD3232"/>
    <w:rsid w:val="00BD5867"/>
    <w:rsid w:val="00BE0F7F"/>
    <w:rsid w:val="00BE4CAF"/>
    <w:rsid w:val="00BF29E9"/>
    <w:rsid w:val="00BF440F"/>
    <w:rsid w:val="00C06FFD"/>
    <w:rsid w:val="00C15651"/>
    <w:rsid w:val="00C17203"/>
    <w:rsid w:val="00C237D7"/>
    <w:rsid w:val="00C24BFD"/>
    <w:rsid w:val="00C35362"/>
    <w:rsid w:val="00C42EEB"/>
    <w:rsid w:val="00C43F2E"/>
    <w:rsid w:val="00C55882"/>
    <w:rsid w:val="00C57890"/>
    <w:rsid w:val="00C61F92"/>
    <w:rsid w:val="00C62C5C"/>
    <w:rsid w:val="00C7016F"/>
    <w:rsid w:val="00C735D3"/>
    <w:rsid w:val="00C84DB7"/>
    <w:rsid w:val="00C94843"/>
    <w:rsid w:val="00CA0A42"/>
    <w:rsid w:val="00CA1E89"/>
    <w:rsid w:val="00CA265C"/>
    <w:rsid w:val="00CA42D8"/>
    <w:rsid w:val="00CB45B9"/>
    <w:rsid w:val="00CB5E5C"/>
    <w:rsid w:val="00CC6FF5"/>
    <w:rsid w:val="00CD1A40"/>
    <w:rsid w:val="00CD2AEA"/>
    <w:rsid w:val="00CD681B"/>
    <w:rsid w:val="00CF777A"/>
    <w:rsid w:val="00D0123E"/>
    <w:rsid w:val="00D01B94"/>
    <w:rsid w:val="00D164D4"/>
    <w:rsid w:val="00D207D4"/>
    <w:rsid w:val="00D244B3"/>
    <w:rsid w:val="00D262BF"/>
    <w:rsid w:val="00D27F65"/>
    <w:rsid w:val="00D50A62"/>
    <w:rsid w:val="00D67EE4"/>
    <w:rsid w:val="00D82ABD"/>
    <w:rsid w:val="00D85CC9"/>
    <w:rsid w:val="00DA1304"/>
    <w:rsid w:val="00DB10C2"/>
    <w:rsid w:val="00DB175D"/>
    <w:rsid w:val="00DB68BE"/>
    <w:rsid w:val="00DB6AD5"/>
    <w:rsid w:val="00DC1837"/>
    <w:rsid w:val="00DC4F58"/>
    <w:rsid w:val="00DD29E4"/>
    <w:rsid w:val="00DE15C2"/>
    <w:rsid w:val="00DE3E8C"/>
    <w:rsid w:val="00DF708F"/>
    <w:rsid w:val="00E00046"/>
    <w:rsid w:val="00E02AC0"/>
    <w:rsid w:val="00E23D01"/>
    <w:rsid w:val="00E24754"/>
    <w:rsid w:val="00E2493D"/>
    <w:rsid w:val="00E319C4"/>
    <w:rsid w:val="00E32650"/>
    <w:rsid w:val="00E35FF7"/>
    <w:rsid w:val="00E37E8C"/>
    <w:rsid w:val="00E47B76"/>
    <w:rsid w:val="00E53969"/>
    <w:rsid w:val="00E53FCA"/>
    <w:rsid w:val="00E543B1"/>
    <w:rsid w:val="00E54565"/>
    <w:rsid w:val="00E617EC"/>
    <w:rsid w:val="00E62775"/>
    <w:rsid w:val="00E63DFC"/>
    <w:rsid w:val="00E66E73"/>
    <w:rsid w:val="00E7343B"/>
    <w:rsid w:val="00E74585"/>
    <w:rsid w:val="00E760DE"/>
    <w:rsid w:val="00EA7290"/>
    <w:rsid w:val="00EA76D8"/>
    <w:rsid w:val="00EB3434"/>
    <w:rsid w:val="00EB6FB0"/>
    <w:rsid w:val="00EC0A4D"/>
    <w:rsid w:val="00EC4E40"/>
    <w:rsid w:val="00F002C1"/>
    <w:rsid w:val="00F03720"/>
    <w:rsid w:val="00F05C36"/>
    <w:rsid w:val="00F060F9"/>
    <w:rsid w:val="00F1021B"/>
    <w:rsid w:val="00F110F4"/>
    <w:rsid w:val="00F23904"/>
    <w:rsid w:val="00F257ED"/>
    <w:rsid w:val="00F34718"/>
    <w:rsid w:val="00F357DF"/>
    <w:rsid w:val="00F65D8B"/>
    <w:rsid w:val="00F672CE"/>
    <w:rsid w:val="00F756D1"/>
    <w:rsid w:val="00F801A2"/>
    <w:rsid w:val="00F87174"/>
    <w:rsid w:val="00FA75D0"/>
    <w:rsid w:val="00FB43C3"/>
    <w:rsid w:val="00FB6762"/>
    <w:rsid w:val="00FC0869"/>
    <w:rsid w:val="00FC5B58"/>
    <w:rsid w:val="00FC5CF2"/>
    <w:rsid w:val="00FC632E"/>
    <w:rsid w:val="00FE1AFE"/>
    <w:rsid w:val="00FE1E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5C763"/>
  <w15:chartTrackingRefBased/>
  <w15:docId w15:val="{EFAC5249-08C0-4F07-9953-41DA92FB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4EC"/>
    <w:pPr>
      <w:spacing w:after="0" w:line="240" w:lineRule="auto"/>
    </w:pPr>
    <w:rPr>
      <w:rFonts w:ascii="Arial" w:eastAsia="Times New Roman" w:hAnsi="Arial" w:cs="Times New Roman"/>
      <w:kern w:val="0"/>
      <w:lang w:val="en-CA"/>
      <w14:ligatures w14:val="none"/>
    </w:rPr>
  </w:style>
  <w:style w:type="paragraph" w:styleId="Heading1">
    <w:name w:val="heading 1"/>
    <w:basedOn w:val="Normal"/>
    <w:next w:val="Normal"/>
    <w:link w:val="Heading1Char"/>
    <w:uiPriority w:val="9"/>
    <w:qFormat/>
    <w:rsid w:val="00A31D07"/>
    <w:pPr>
      <w:keepNext/>
      <w:keepLines/>
      <w:spacing w:before="360" w:after="80"/>
      <w:outlineLvl w:val="0"/>
    </w:pPr>
    <w:rPr>
      <w:rFonts w:eastAsiaTheme="majorEastAsia" w:cs="Arial"/>
      <w:b/>
      <w:sz w:val="32"/>
      <w:szCs w:val="32"/>
      <w:u w:val="single"/>
    </w:rPr>
  </w:style>
  <w:style w:type="paragraph" w:styleId="Heading2">
    <w:name w:val="heading 2"/>
    <w:basedOn w:val="Normal"/>
    <w:next w:val="Normal"/>
    <w:link w:val="Heading2Char"/>
    <w:autoRedefine/>
    <w:uiPriority w:val="9"/>
    <w:unhideWhenUsed/>
    <w:qFormat/>
    <w:rsid w:val="00B143A7"/>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AF1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4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4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4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4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D07"/>
    <w:rPr>
      <w:rFonts w:ascii="Arial" w:eastAsiaTheme="majorEastAsia" w:hAnsi="Arial" w:cs="Arial"/>
      <w:b/>
      <w:kern w:val="0"/>
      <w:sz w:val="32"/>
      <w:szCs w:val="32"/>
      <w:u w:val="single"/>
      <w:lang w:val="en-CA"/>
      <w14:ligatures w14:val="none"/>
    </w:rPr>
  </w:style>
  <w:style w:type="character" w:customStyle="1" w:styleId="Heading2Char">
    <w:name w:val="Heading 2 Char"/>
    <w:basedOn w:val="DefaultParagraphFont"/>
    <w:link w:val="Heading2"/>
    <w:uiPriority w:val="9"/>
    <w:rsid w:val="00B143A7"/>
    <w:rPr>
      <w:rFonts w:ascii="Arial" w:eastAsiaTheme="majorEastAsia" w:hAnsi="Arial" w:cstheme="majorBidi"/>
      <w:b/>
      <w:kern w:val="0"/>
      <w:sz w:val="28"/>
      <w:szCs w:val="32"/>
      <w:lang w:val="en-CA"/>
      <w14:ligatures w14:val="none"/>
    </w:rPr>
  </w:style>
  <w:style w:type="character" w:customStyle="1" w:styleId="Heading3Char">
    <w:name w:val="Heading 3 Char"/>
    <w:basedOn w:val="DefaultParagraphFont"/>
    <w:link w:val="Heading3"/>
    <w:uiPriority w:val="9"/>
    <w:semiHidden/>
    <w:rsid w:val="00AF1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4DF"/>
    <w:rPr>
      <w:rFonts w:eastAsiaTheme="majorEastAsia" w:cstheme="majorBidi"/>
      <w:color w:val="272727" w:themeColor="text1" w:themeTint="D8"/>
    </w:rPr>
  </w:style>
  <w:style w:type="paragraph" w:styleId="Title">
    <w:name w:val="Title"/>
    <w:basedOn w:val="Normal"/>
    <w:next w:val="Normal"/>
    <w:link w:val="TitleChar"/>
    <w:uiPriority w:val="10"/>
    <w:qFormat/>
    <w:rsid w:val="00AF14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4DF"/>
    <w:pPr>
      <w:spacing w:before="160"/>
      <w:jc w:val="center"/>
    </w:pPr>
    <w:rPr>
      <w:i/>
      <w:iCs/>
      <w:color w:val="404040" w:themeColor="text1" w:themeTint="BF"/>
    </w:rPr>
  </w:style>
  <w:style w:type="character" w:customStyle="1" w:styleId="QuoteChar">
    <w:name w:val="Quote Char"/>
    <w:basedOn w:val="DefaultParagraphFont"/>
    <w:link w:val="Quote"/>
    <w:uiPriority w:val="29"/>
    <w:rsid w:val="00AF14DF"/>
    <w:rPr>
      <w:i/>
      <w:iCs/>
      <w:color w:val="404040" w:themeColor="text1" w:themeTint="BF"/>
    </w:rPr>
  </w:style>
  <w:style w:type="paragraph" w:styleId="ListParagraph">
    <w:name w:val="List Paragraph"/>
    <w:basedOn w:val="Normal"/>
    <w:uiPriority w:val="34"/>
    <w:qFormat/>
    <w:rsid w:val="00AF14DF"/>
    <w:pPr>
      <w:ind w:left="720"/>
      <w:contextualSpacing/>
    </w:pPr>
  </w:style>
  <w:style w:type="character" w:styleId="IntenseEmphasis">
    <w:name w:val="Intense Emphasis"/>
    <w:basedOn w:val="DefaultParagraphFont"/>
    <w:uiPriority w:val="21"/>
    <w:qFormat/>
    <w:rsid w:val="00AF14DF"/>
    <w:rPr>
      <w:i/>
      <w:iCs/>
      <w:color w:val="0F4761" w:themeColor="accent1" w:themeShade="BF"/>
    </w:rPr>
  </w:style>
  <w:style w:type="paragraph" w:styleId="IntenseQuote">
    <w:name w:val="Intense Quote"/>
    <w:basedOn w:val="Normal"/>
    <w:next w:val="Normal"/>
    <w:link w:val="IntenseQuoteChar"/>
    <w:uiPriority w:val="30"/>
    <w:qFormat/>
    <w:rsid w:val="00AF1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4DF"/>
    <w:rPr>
      <w:i/>
      <w:iCs/>
      <w:color w:val="0F4761" w:themeColor="accent1" w:themeShade="BF"/>
    </w:rPr>
  </w:style>
  <w:style w:type="character" w:styleId="IntenseReference">
    <w:name w:val="Intense Reference"/>
    <w:basedOn w:val="DefaultParagraphFont"/>
    <w:uiPriority w:val="32"/>
    <w:qFormat/>
    <w:rsid w:val="00AF14DF"/>
    <w:rPr>
      <w:b/>
      <w:bCs/>
      <w:smallCaps/>
      <w:color w:val="0F4761" w:themeColor="accent1" w:themeShade="BF"/>
      <w:spacing w:val="5"/>
    </w:rPr>
  </w:style>
  <w:style w:type="paragraph" w:styleId="Header">
    <w:name w:val="header"/>
    <w:basedOn w:val="Normal"/>
    <w:link w:val="HeaderChar"/>
    <w:uiPriority w:val="99"/>
    <w:unhideWhenUsed/>
    <w:rsid w:val="004B3110"/>
    <w:pPr>
      <w:tabs>
        <w:tab w:val="center" w:pos="4513"/>
        <w:tab w:val="right" w:pos="9026"/>
      </w:tabs>
    </w:pPr>
  </w:style>
  <w:style w:type="character" w:customStyle="1" w:styleId="HeaderChar">
    <w:name w:val="Header Char"/>
    <w:basedOn w:val="DefaultParagraphFont"/>
    <w:link w:val="Header"/>
    <w:uiPriority w:val="99"/>
    <w:rsid w:val="004B3110"/>
  </w:style>
  <w:style w:type="paragraph" w:styleId="Footer">
    <w:name w:val="footer"/>
    <w:basedOn w:val="Normal"/>
    <w:link w:val="FooterChar"/>
    <w:uiPriority w:val="99"/>
    <w:unhideWhenUsed/>
    <w:rsid w:val="004B3110"/>
    <w:pPr>
      <w:tabs>
        <w:tab w:val="center" w:pos="4513"/>
        <w:tab w:val="right" w:pos="9026"/>
      </w:tabs>
    </w:pPr>
  </w:style>
  <w:style w:type="character" w:customStyle="1" w:styleId="FooterChar">
    <w:name w:val="Footer Char"/>
    <w:basedOn w:val="DefaultParagraphFont"/>
    <w:link w:val="Footer"/>
    <w:uiPriority w:val="99"/>
    <w:rsid w:val="004B3110"/>
  </w:style>
  <w:style w:type="character" w:styleId="Hyperlink">
    <w:name w:val="Hyperlink"/>
    <w:basedOn w:val="DefaultParagraphFont"/>
    <w:uiPriority w:val="99"/>
    <w:unhideWhenUsed/>
    <w:rsid w:val="003A2313"/>
    <w:rPr>
      <w:color w:val="467886" w:themeColor="hyperlink"/>
      <w:u w:val="single"/>
    </w:rPr>
  </w:style>
  <w:style w:type="character" w:styleId="UnresolvedMention">
    <w:name w:val="Unresolved Mention"/>
    <w:basedOn w:val="DefaultParagraphFont"/>
    <w:uiPriority w:val="99"/>
    <w:semiHidden/>
    <w:unhideWhenUsed/>
    <w:rsid w:val="003A2313"/>
    <w:rPr>
      <w:color w:val="605E5C"/>
      <w:shd w:val="clear" w:color="auto" w:fill="E1DFDD"/>
    </w:rPr>
  </w:style>
  <w:style w:type="character" w:styleId="FollowedHyperlink">
    <w:name w:val="FollowedHyperlink"/>
    <w:basedOn w:val="DefaultParagraphFont"/>
    <w:uiPriority w:val="99"/>
    <w:semiHidden/>
    <w:unhideWhenUsed/>
    <w:rsid w:val="003A2313"/>
    <w:rPr>
      <w:color w:val="96607D" w:themeColor="followedHyperlink"/>
      <w:u w:val="single"/>
    </w:rPr>
  </w:style>
  <w:style w:type="paragraph" w:styleId="TOCHeading">
    <w:name w:val="TOC Heading"/>
    <w:basedOn w:val="Heading1"/>
    <w:next w:val="Normal"/>
    <w:uiPriority w:val="39"/>
    <w:unhideWhenUsed/>
    <w:qFormat/>
    <w:rsid w:val="009A3AC9"/>
    <w:pPr>
      <w:spacing w:before="240" w:after="0" w:line="259" w:lineRule="auto"/>
      <w:outlineLvl w:val="9"/>
    </w:pPr>
    <w:rPr>
      <w:lang w:val="en-US"/>
    </w:rPr>
  </w:style>
  <w:style w:type="paragraph" w:styleId="TOC2">
    <w:name w:val="toc 2"/>
    <w:basedOn w:val="Normal"/>
    <w:next w:val="Normal"/>
    <w:autoRedefine/>
    <w:uiPriority w:val="39"/>
    <w:unhideWhenUsed/>
    <w:rsid w:val="00DE3E8C"/>
    <w:pPr>
      <w:spacing w:after="100" w:line="259" w:lineRule="auto"/>
      <w:ind w:left="220"/>
    </w:pPr>
    <w:rPr>
      <w:rFonts w:eastAsiaTheme="minorEastAsia"/>
      <w:sz w:val="22"/>
      <w:szCs w:val="22"/>
      <w:lang w:val="en-US"/>
    </w:rPr>
  </w:style>
  <w:style w:type="paragraph" w:styleId="TOC1">
    <w:name w:val="toc 1"/>
    <w:basedOn w:val="Normal"/>
    <w:next w:val="Normal"/>
    <w:autoRedefine/>
    <w:uiPriority w:val="39"/>
    <w:unhideWhenUsed/>
    <w:rsid w:val="00DE3E8C"/>
    <w:pPr>
      <w:spacing w:after="100" w:line="259" w:lineRule="auto"/>
    </w:pPr>
    <w:rPr>
      <w:rFonts w:eastAsiaTheme="minorEastAsia"/>
      <w:sz w:val="22"/>
      <w:szCs w:val="22"/>
      <w:lang w:val="en-US"/>
    </w:rPr>
  </w:style>
  <w:style w:type="paragraph" w:styleId="TOC3">
    <w:name w:val="toc 3"/>
    <w:basedOn w:val="Normal"/>
    <w:next w:val="Normal"/>
    <w:autoRedefine/>
    <w:uiPriority w:val="39"/>
    <w:unhideWhenUsed/>
    <w:rsid w:val="00DE3E8C"/>
    <w:pPr>
      <w:spacing w:after="100" w:line="259" w:lineRule="auto"/>
      <w:ind w:left="440"/>
    </w:pPr>
    <w:rPr>
      <w:rFonts w:eastAsiaTheme="minorEastAsia"/>
      <w:sz w:val="22"/>
      <w:szCs w:val="22"/>
      <w:lang w:val="en-US"/>
    </w:rPr>
  </w:style>
  <w:style w:type="paragraph" w:customStyle="1" w:styleId="Style1">
    <w:name w:val="Style1"/>
    <w:basedOn w:val="Normal"/>
    <w:link w:val="Style1Char"/>
    <w:qFormat/>
    <w:rsid w:val="00DE3E8C"/>
    <w:pPr>
      <w:tabs>
        <w:tab w:val="left" w:pos="7550"/>
      </w:tabs>
    </w:pPr>
    <w:rPr>
      <w:b/>
      <w:bCs/>
      <w:u w:val="single"/>
    </w:rPr>
  </w:style>
  <w:style w:type="character" w:customStyle="1" w:styleId="Style1Char">
    <w:name w:val="Style1 Char"/>
    <w:basedOn w:val="DefaultParagraphFont"/>
    <w:link w:val="Style1"/>
    <w:rsid w:val="00DE3E8C"/>
    <w:rPr>
      <w:b/>
      <w:bCs/>
      <w:u w:val="single"/>
    </w:rPr>
  </w:style>
  <w:style w:type="table" w:styleId="TableGrid">
    <w:name w:val="Table Grid"/>
    <w:basedOn w:val="TableNormal"/>
    <w:uiPriority w:val="39"/>
    <w:rsid w:val="00CA2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A26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A2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unhideWhenUsed/>
    <w:rsid w:val="00BD3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D3232"/>
    <w:rPr>
      <w:rFonts w:ascii="Courier New" w:eastAsia="Times New Roman" w:hAnsi="Courier New" w:cs="Courier New"/>
      <w:kern w:val="0"/>
      <w:sz w:val="20"/>
      <w:szCs w:val="20"/>
      <w:lang w:val="en-CA"/>
      <w14:ligatures w14:val="none"/>
    </w:rPr>
  </w:style>
  <w:style w:type="character" w:customStyle="1" w:styleId="markedcontent">
    <w:name w:val="markedcontent"/>
    <w:basedOn w:val="DefaultParagraphFont"/>
    <w:rsid w:val="00820E50"/>
  </w:style>
  <w:style w:type="paragraph" w:styleId="NoSpacing">
    <w:name w:val="No Spacing"/>
    <w:uiPriority w:val="1"/>
    <w:qFormat/>
    <w:rsid w:val="009A05B1"/>
    <w:pPr>
      <w:spacing w:after="0" w:line="240" w:lineRule="auto"/>
    </w:pPr>
    <w:rPr>
      <w:rFonts w:ascii="Arial" w:eastAsia="Times New Roman" w:hAnsi="Arial" w:cs="Times New Roman"/>
      <w:kern w:val="0"/>
      <w:lang w:val="en-CA"/>
      <w14:ligatures w14:val="none"/>
    </w:rPr>
  </w:style>
  <w:style w:type="paragraph" w:styleId="Caption">
    <w:name w:val="caption"/>
    <w:basedOn w:val="Normal"/>
    <w:next w:val="Normal"/>
    <w:uiPriority w:val="35"/>
    <w:unhideWhenUsed/>
    <w:qFormat/>
    <w:rsid w:val="009818F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7536">
      <w:bodyDiv w:val="1"/>
      <w:marLeft w:val="0"/>
      <w:marRight w:val="0"/>
      <w:marTop w:val="0"/>
      <w:marBottom w:val="0"/>
      <w:divBdr>
        <w:top w:val="none" w:sz="0" w:space="0" w:color="auto"/>
        <w:left w:val="none" w:sz="0" w:space="0" w:color="auto"/>
        <w:bottom w:val="none" w:sz="0" w:space="0" w:color="auto"/>
        <w:right w:val="none" w:sz="0" w:space="0" w:color="auto"/>
      </w:divBdr>
    </w:div>
    <w:div w:id="163515163">
      <w:bodyDiv w:val="1"/>
      <w:marLeft w:val="0"/>
      <w:marRight w:val="0"/>
      <w:marTop w:val="0"/>
      <w:marBottom w:val="0"/>
      <w:divBdr>
        <w:top w:val="none" w:sz="0" w:space="0" w:color="auto"/>
        <w:left w:val="none" w:sz="0" w:space="0" w:color="auto"/>
        <w:bottom w:val="none" w:sz="0" w:space="0" w:color="auto"/>
        <w:right w:val="none" w:sz="0" w:space="0" w:color="auto"/>
      </w:divBdr>
    </w:div>
    <w:div w:id="167722420">
      <w:bodyDiv w:val="1"/>
      <w:marLeft w:val="0"/>
      <w:marRight w:val="0"/>
      <w:marTop w:val="0"/>
      <w:marBottom w:val="0"/>
      <w:divBdr>
        <w:top w:val="none" w:sz="0" w:space="0" w:color="auto"/>
        <w:left w:val="none" w:sz="0" w:space="0" w:color="auto"/>
        <w:bottom w:val="none" w:sz="0" w:space="0" w:color="auto"/>
        <w:right w:val="none" w:sz="0" w:space="0" w:color="auto"/>
      </w:divBdr>
    </w:div>
    <w:div w:id="169756721">
      <w:bodyDiv w:val="1"/>
      <w:marLeft w:val="0"/>
      <w:marRight w:val="0"/>
      <w:marTop w:val="0"/>
      <w:marBottom w:val="0"/>
      <w:divBdr>
        <w:top w:val="none" w:sz="0" w:space="0" w:color="auto"/>
        <w:left w:val="none" w:sz="0" w:space="0" w:color="auto"/>
        <w:bottom w:val="none" w:sz="0" w:space="0" w:color="auto"/>
        <w:right w:val="none" w:sz="0" w:space="0" w:color="auto"/>
      </w:divBdr>
      <w:divsChild>
        <w:div w:id="564534347">
          <w:marLeft w:val="0"/>
          <w:marRight w:val="0"/>
          <w:marTop w:val="0"/>
          <w:marBottom w:val="0"/>
          <w:divBdr>
            <w:top w:val="none" w:sz="0" w:space="0" w:color="auto"/>
            <w:left w:val="none" w:sz="0" w:space="0" w:color="auto"/>
            <w:bottom w:val="none" w:sz="0" w:space="0" w:color="auto"/>
            <w:right w:val="none" w:sz="0" w:space="0" w:color="auto"/>
          </w:divBdr>
          <w:divsChild>
            <w:div w:id="1544899522">
              <w:marLeft w:val="0"/>
              <w:marRight w:val="0"/>
              <w:marTop w:val="0"/>
              <w:marBottom w:val="0"/>
              <w:divBdr>
                <w:top w:val="none" w:sz="0" w:space="0" w:color="auto"/>
                <w:left w:val="none" w:sz="0" w:space="0" w:color="auto"/>
                <w:bottom w:val="none" w:sz="0" w:space="0" w:color="auto"/>
                <w:right w:val="none" w:sz="0" w:space="0" w:color="auto"/>
              </w:divBdr>
            </w:div>
            <w:div w:id="1835486189">
              <w:marLeft w:val="0"/>
              <w:marRight w:val="0"/>
              <w:marTop w:val="0"/>
              <w:marBottom w:val="0"/>
              <w:divBdr>
                <w:top w:val="none" w:sz="0" w:space="0" w:color="auto"/>
                <w:left w:val="none" w:sz="0" w:space="0" w:color="auto"/>
                <w:bottom w:val="none" w:sz="0" w:space="0" w:color="auto"/>
                <w:right w:val="none" w:sz="0" w:space="0" w:color="auto"/>
              </w:divBdr>
            </w:div>
            <w:div w:id="17691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01741">
      <w:bodyDiv w:val="1"/>
      <w:marLeft w:val="0"/>
      <w:marRight w:val="0"/>
      <w:marTop w:val="0"/>
      <w:marBottom w:val="0"/>
      <w:divBdr>
        <w:top w:val="none" w:sz="0" w:space="0" w:color="auto"/>
        <w:left w:val="none" w:sz="0" w:space="0" w:color="auto"/>
        <w:bottom w:val="none" w:sz="0" w:space="0" w:color="auto"/>
        <w:right w:val="none" w:sz="0" w:space="0" w:color="auto"/>
      </w:divBdr>
      <w:divsChild>
        <w:div w:id="429934257">
          <w:marLeft w:val="0"/>
          <w:marRight w:val="0"/>
          <w:marTop w:val="0"/>
          <w:marBottom w:val="0"/>
          <w:divBdr>
            <w:top w:val="single" w:sz="2" w:space="0" w:color="auto"/>
            <w:left w:val="single" w:sz="2" w:space="0" w:color="auto"/>
            <w:bottom w:val="single" w:sz="2" w:space="0" w:color="auto"/>
            <w:right w:val="single" w:sz="2" w:space="0" w:color="auto"/>
          </w:divBdr>
          <w:divsChild>
            <w:div w:id="4397638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8460521">
      <w:bodyDiv w:val="1"/>
      <w:marLeft w:val="0"/>
      <w:marRight w:val="0"/>
      <w:marTop w:val="0"/>
      <w:marBottom w:val="0"/>
      <w:divBdr>
        <w:top w:val="none" w:sz="0" w:space="0" w:color="auto"/>
        <w:left w:val="none" w:sz="0" w:space="0" w:color="auto"/>
        <w:bottom w:val="none" w:sz="0" w:space="0" w:color="auto"/>
        <w:right w:val="none" w:sz="0" w:space="0" w:color="auto"/>
      </w:divBdr>
      <w:divsChild>
        <w:div w:id="254360627">
          <w:marLeft w:val="0"/>
          <w:marRight w:val="0"/>
          <w:marTop w:val="0"/>
          <w:marBottom w:val="0"/>
          <w:divBdr>
            <w:top w:val="none" w:sz="0" w:space="0" w:color="auto"/>
            <w:left w:val="none" w:sz="0" w:space="0" w:color="auto"/>
            <w:bottom w:val="none" w:sz="0" w:space="0" w:color="auto"/>
            <w:right w:val="none" w:sz="0" w:space="0" w:color="auto"/>
          </w:divBdr>
          <w:divsChild>
            <w:div w:id="1946881959">
              <w:marLeft w:val="0"/>
              <w:marRight w:val="0"/>
              <w:marTop w:val="0"/>
              <w:marBottom w:val="0"/>
              <w:divBdr>
                <w:top w:val="none" w:sz="0" w:space="0" w:color="auto"/>
                <w:left w:val="none" w:sz="0" w:space="0" w:color="auto"/>
                <w:bottom w:val="none" w:sz="0" w:space="0" w:color="auto"/>
                <w:right w:val="none" w:sz="0" w:space="0" w:color="auto"/>
              </w:divBdr>
            </w:div>
            <w:div w:id="112408181">
              <w:marLeft w:val="0"/>
              <w:marRight w:val="0"/>
              <w:marTop w:val="0"/>
              <w:marBottom w:val="0"/>
              <w:divBdr>
                <w:top w:val="none" w:sz="0" w:space="0" w:color="auto"/>
                <w:left w:val="none" w:sz="0" w:space="0" w:color="auto"/>
                <w:bottom w:val="none" w:sz="0" w:space="0" w:color="auto"/>
                <w:right w:val="none" w:sz="0" w:space="0" w:color="auto"/>
              </w:divBdr>
            </w:div>
            <w:div w:id="1114783646">
              <w:marLeft w:val="0"/>
              <w:marRight w:val="0"/>
              <w:marTop w:val="0"/>
              <w:marBottom w:val="0"/>
              <w:divBdr>
                <w:top w:val="none" w:sz="0" w:space="0" w:color="auto"/>
                <w:left w:val="none" w:sz="0" w:space="0" w:color="auto"/>
                <w:bottom w:val="none" w:sz="0" w:space="0" w:color="auto"/>
                <w:right w:val="none" w:sz="0" w:space="0" w:color="auto"/>
              </w:divBdr>
            </w:div>
            <w:div w:id="654456367">
              <w:marLeft w:val="0"/>
              <w:marRight w:val="0"/>
              <w:marTop w:val="0"/>
              <w:marBottom w:val="0"/>
              <w:divBdr>
                <w:top w:val="none" w:sz="0" w:space="0" w:color="auto"/>
                <w:left w:val="none" w:sz="0" w:space="0" w:color="auto"/>
                <w:bottom w:val="none" w:sz="0" w:space="0" w:color="auto"/>
                <w:right w:val="none" w:sz="0" w:space="0" w:color="auto"/>
              </w:divBdr>
            </w:div>
            <w:div w:id="1127821518">
              <w:marLeft w:val="0"/>
              <w:marRight w:val="0"/>
              <w:marTop w:val="0"/>
              <w:marBottom w:val="0"/>
              <w:divBdr>
                <w:top w:val="none" w:sz="0" w:space="0" w:color="auto"/>
                <w:left w:val="none" w:sz="0" w:space="0" w:color="auto"/>
                <w:bottom w:val="none" w:sz="0" w:space="0" w:color="auto"/>
                <w:right w:val="none" w:sz="0" w:space="0" w:color="auto"/>
              </w:divBdr>
            </w:div>
            <w:div w:id="1921980137">
              <w:marLeft w:val="0"/>
              <w:marRight w:val="0"/>
              <w:marTop w:val="0"/>
              <w:marBottom w:val="0"/>
              <w:divBdr>
                <w:top w:val="none" w:sz="0" w:space="0" w:color="auto"/>
                <w:left w:val="none" w:sz="0" w:space="0" w:color="auto"/>
                <w:bottom w:val="none" w:sz="0" w:space="0" w:color="auto"/>
                <w:right w:val="none" w:sz="0" w:space="0" w:color="auto"/>
              </w:divBdr>
            </w:div>
            <w:div w:id="175100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13184">
      <w:bodyDiv w:val="1"/>
      <w:marLeft w:val="0"/>
      <w:marRight w:val="0"/>
      <w:marTop w:val="0"/>
      <w:marBottom w:val="0"/>
      <w:divBdr>
        <w:top w:val="none" w:sz="0" w:space="0" w:color="auto"/>
        <w:left w:val="none" w:sz="0" w:space="0" w:color="auto"/>
        <w:bottom w:val="none" w:sz="0" w:space="0" w:color="auto"/>
        <w:right w:val="none" w:sz="0" w:space="0" w:color="auto"/>
      </w:divBdr>
    </w:div>
    <w:div w:id="391080594">
      <w:bodyDiv w:val="1"/>
      <w:marLeft w:val="0"/>
      <w:marRight w:val="0"/>
      <w:marTop w:val="0"/>
      <w:marBottom w:val="0"/>
      <w:divBdr>
        <w:top w:val="none" w:sz="0" w:space="0" w:color="auto"/>
        <w:left w:val="none" w:sz="0" w:space="0" w:color="auto"/>
        <w:bottom w:val="none" w:sz="0" w:space="0" w:color="auto"/>
        <w:right w:val="none" w:sz="0" w:space="0" w:color="auto"/>
      </w:divBdr>
    </w:div>
    <w:div w:id="422190929">
      <w:bodyDiv w:val="1"/>
      <w:marLeft w:val="0"/>
      <w:marRight w:val="0"/>
      <w:marTop w:val="0"/>
      <w:marBottom w:val="0"/>
      <w:divBdr>
        <w:top w:val="none" w:sz="0" w:space="0" w:color="auto"/>
        <w:left w:val="none" w:sz="0" w:space="0" w:color="auto"/>
        <w:bottom w:val="none" w:sz="0" w:space="0" w:color="auto"/>
        <w:right w:val="none" w:sz="0" w:space="0" w:color="auto"/>
      </w:divBdr>
    </w:div>
    <w:div w:id="444663345">
      <w:bodyDiv w:val="1"/>
      <w:marLeft w:val="0"/>
      <w:marRight w:val="0"/>
      <w:marTop w:val="0"/>
      <w:marBottom w:val="0"/>
      <w:divBdr>
        <w:top w:val="none" w:sz="0" w:space="0" w:color="auto"/>
        <w:left w:val="none" w:sz="0" w:space="0" w:color="auto"/>
        <w:bottom w:val="none" w:sz="0" w:space="0" w:color="auto"/>
        <w:right w:val="none" w:sz="0" w:space="0" w:color="auto"/>
      </w:divBdr>
    </w:div>
    <w:div w:id="516161939">
      <w:bodyDiv w:val="1"/>
      <w:marLeft w:val="0"/>
      <w:marRight w:val="0"/>
      <w:marTop w:val="0"/>
      <w:marBottom w:val="0"/>
      <w:divBdr>
        <w:top w:val="none" w:sz="0" w:space="0" w:color="auto"/>
        <w:left w:val="none" w:sz="0" w:space="0" w:color="auto"/>
        <w:bottom w:val="none" w:sz="0" w:space="0" w:color="auto"/>
        <w:right w:val="none" w:sz="0" w:space="0" w:color="auto"/>
      </w:divBdr>
    </w:div>
    <w:div w:id="517357286">
      <w:bodyDiv w:val="1"/>
      <w:marLeft w:val="0"/>
      <w:marRight w:val="0"/>
      <w:marTop w:val="0"/>
      <w:marBottom w:val="0"/>
      <w:divBdr>
        <w:top w:val="none" w:sz="0" w:space="0" w:color="auto"/>
        <w:left w:val="none" w:sz="0" w:space="0" w:color="auto"/>
        <w:bottom w:val="none" w:sz="0" w:space="0" w:color="auto"/>
        <w:right w:val="none" w:sz="0" w:space="0" w:color="auto"/>
      </w:divBdr>
    </w:div>
    <w:div w:id="530849475">
      <w:bodyDiv w:val="1"/>
      <w:marLeft w:val="0"/>
      <w:marRight w:val="0"/>
      <w:marTop w:val="0"/>
      <w:marBottom w:val="0"/>
      <w:divBdr>
        <w:top w:val="none" w:sz="0" w:space="0" w:color="auto"/>
        <w:left w:val="none" w:sz="0" w:space="0" w:color="auto"/>
        <w:bottom w:val="none" w:sz="0" w:space="0" w:color="auto"/>
        <w:right w:val="none" w:sz="0" w:space="0" w:color="auto"/>
      </w:divBdr>
    </w:div>
    <w:div w:id="533344190">
      <w:bodyDiv w:val="1"/>
      <w:marLeft w:val="0"/>
      <w:marRight w:val="0"/>
      <w:marTop w:val="0"/>
      <w:marBottom w:val="0"/>
      <w:divBdr>
        <w:top w:val="none" w:sz="0" w:space="0" w:color="auto"/>
        <w:left w:val="none" w:sz="0" w:space="0" w:color="auto"/>
        <w:bottom w:val="none" w:sz="0" w:space="0" w:color="auto"/>
        <w:right w:val="none" w:sz="0" w:space="0" w:color="auto"/>
      </w:divBdr>
    </w:div>
    <w:div w:id="539174463">
      <w:bodyDiv w:val="1"/>
      <w:marLeft w:val="0"/>
      <w:marRight w:val="0"/>
      <w:marTop w:val="0"/>
      <w:marBottom w:val="0"/>
      <w:divBdr>
        <w:top w:val="none" w:sz="0" w:space="0" w:color="auto"/>
        <w:left w:val="none" w:sz="0" w:space="0" w:color="auto"/>
        <w:bottom w:val="none" w:sz="0" w:space="0" w:color="auto"/>
        <w:right w:val="none" w:sz="0" w:space="0" w:color="auto"/>
      </w:divBdr>
    </w:div>
    <w:div w:id="569507912">
      <w:bodyDiv w:val="1"/>
      <w:marLeft w:val="0"/>
      <w:marRight w:val="0"/>
      <w:marTop w:val="0"/>
      <w:marBottom w:val="0"/>
      <w:divBdr>
        <w:top w:val="none" w:sz="0" w:space="0" w:color="auto"/>
        <w:left w:val="none" w:sz="0" w:space="0" w:color="auto"/>
        <w:bottom w:val="none" w:sz="0" w:space="0" w:color="auto"/>
        <w:right w:val="none" w:sz="0" w:space="0" w:color="auto"/>
      </w:divBdr>
      <w:divsChild>
        <w:div w:id="1901213727">
          <w:marLeft w:val="0"/>
          <w:marRight w:val="0"/>
          <w:marTop w:val="0"/>
          <w:marBottom w:val="0"/>
          <w:divBdr>
            <w:top w:val="none" w:sz="0" w:space="0" w:color="auto"/>
            <w:left w:val="none" w:sz="0" w:space="0" w:color="auto"/>
            <w:bottom w:val="none" w:sz="0" w:space="0" w:color="auto"/>
            <w:right w:val="none" w:sz="0" w:space="0" w:color="auto"/>
          </w:divBdr>
          <w:divsChild>
            <w:div w:id="82993838">
              <w:marLeft w:val="0"/>
              <w:marRight w:val="0"/>
              <w:marTop w:val="0"/>
              <w:marBottom w:val="0"/>
              <w:divBdr>
                <w:top w:val="none" w:sz="0" w:space="0" w:color="auto"/>
                <w:left w:val="none" w:sz="0" w:space="0" w:color="auto"/>
                <w:bottom w:val="none" w:sz="0" w:space="0" w:color="auto"/>
                <w:right w:val="none" w:sz="0" w:space="0" w:color="auto"/>
              </w:divBdr>
            </w:div>
            <w:div w:id="1550914525">
              <w:marLeft w:val="0"/>
              <w:marRight w:val="0"/>
              <w:marTop w:val="0"/>
              <w:marBottom w:val="0"/>
              <w:divBdr>
                <w:top w:val="none" w:sz="0" w:space="0" w:color="auto"/>
                <w:left w:val="none" w:sz="0" w:space="0" w:color="auto"/>
                <w:bottom w:val="none" w:sz="0" w:space="0" w:color="auto"/>
                <w:right w:val="none" w:sz="0" w:space="0" w:color="auto"/>
              </w:divBdr>
            </w:div>
            <w:div w:id="84336">
              <w:marLeft w:val="0"/>
              <w:marRight w:val="0"/>
              <w:marTop w:val="0"/>
              <w:marBottom w:val="0"/>
              <w:divBdr>
                <w:top w:val="none" w:sz="0" w:space="0" w:color="auto"/>
                <w:left w:val="none" w:sz="0" w:space="0" w:color="auto"/>
                <w:bottom w:val="none" w:sz="0" w:space="0" w:color="auto"/>
                <w:right w:val="none" w:sz="0" w:space="0" w:color="auto"/>
              </w:divBdr>
            </w:div>
            <w:div w:id="2040356946">
              <w:marLeft w:val="0"/>
              <w:marRight w:val="0"/>
              <w:marTop w:val="0"/>
              <w:marBottom w:val="0"/>
              <w:divBdr>
                <w:top w:val="none" w:sz="0" w:space="0" w:color="auto"/>
                <w:left w:val="none" w:sz="0" w:space="0" w:color="auto"/>
                <w:bottom w:val="none" w:sz="0" w:space="0" w:color="auto"/>
                <w:right w:val="none" w:sz="0" w:space="0" w:color="auto"/>
              </w:divBdr>
            </w:div>
            <w:div w:id="1121068305">
              <w:marLeft w:val="0"/>
              <w:marRight w:val="0"/>
              <w:marTop w:val="0"/>
              <w:marBottom w:val="0"/>
              <w:divBdr>
                <w:top w:val="none" w:sz="0" w:space="0" w:color="auto"/>
                <w:left w:val="none" w:sz="0" w:space="0" w:color="auto"/>
                <w:bottom w:val="none" w:sz="0" w:space="0" w:color="auto"/>
                <w:right w:val="none" w:sz="0" w:space="0" w:color="auto"/>
              </w:divBdr>
            </w:div>
            <w:div w:id="332417544">
              <w:marLeft w:val="0"/>
              <w:marRight w:val="0"/>
              <w:marTop w:val="0"/>
              <w:marBottom w:val="0"/>
              <w:divBdr>
                <w:top w:val="none" w:sz="0" w:space="0" w:color="auto"/>
                <w:left w:val="none" w:sz="0" w:space="0" w:color="auto"/>
                <w:bottom w:val="none" w:sz="0" w:space="0" w:color="auto"/>
                <w:right w:val="none" w:sz="0" w:space="0" w:color="auto"/>
              </w:divBdr>
            </w:div>
            <w:div w:id="10999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19037">
      <w:bodyDiv w:val="1"/>
      <w:marLeft w:val="0"/>
      <w:marRight w:val="0"/>
      <w:marTop w:val="0"/>
      <w:marBottom w:val="0"/>
      <w:divBdr>
        <w:top w:val="none" w:sz="0" w:space="0" w:color="auto"/>
        <w:left w:val="none" w:sz="0" w:space="0" w:color="auto"/>
        <w:bottom w:val="none" w:sz="0" w:space="0" w:color="auto"/>
        <w:right w:val="none" w:sz="0" w:space="0" w:color="auto"/>
      </w:divBdr>
    </w:div>
    <w:div w:id="596136431">
      <w:bodyDiv w:val="1"/>
      <w:marLeft w:val="0"/>
      <w:marRight w:val="0"/>
      <w:marTop w:val="0"/>
      <w:marBottom w:val="0"/>
      <w:divBdr>
        <w:top w:val="none" w:sz="0" w:space="0" w:color="auto"/>
        <w:left w:val="none" w:sz="0" w:space="0" w:color="auto"/>
        <w:bottom w:val="none" w:sz="0" w:space="0" w:color="auto"/>
        <w:right w:val="none" w:sz="0" w:space="0" w:color="auto"/>
      </w:divBdr>
      <w:divsChild>
        <w:div w:id="955523672">
          <w:marLeft w:val="0"/>
          <w:marRight w:val="0"/>
          <w:marTop w:val="0"/>
          <w:marBottom w:val="0"/>
          <w:divBdr>
            <w:top w:val="none" w:sz="0" w:space="0" w:color="auto"/>
            <w:left w:val="none" w:sz="0" w:space="0" w:color="auto"/>
            <w:bottom w:val="none" w:sz="0" w:space="0" w:color="auto"/>
            <w:right w:val="none" w:sz="0" w:space="0" w:color="auto"/>
          </w:divBdr>
          <w:divsChild>
            <w:div w:id="1798914834">
              <w:marLeft w:val="0"/>
              <w:marRight w:val="0"/>
              <w:marTop w:val="0"/>
              <w:marBottom w:val="0"/>
              <w:divBdr>
                <w:top w:val="none" w:sz="0" w:space="0" w:color="auto"/>
                <w:left w:val="none" w:sz="0" w:space="0" w:color="auto"/>
                <w:bottom w:val="none" w:sz="0" w:space="0" w:color="auto"/>
                <w:right w:val="none" w:sz="0" w:space="0" w:color="auto"/>
              </w:divBdr>
            </w:div>
            <w:div w:id="632515817">
              <w:marLeft w:val="0"/>
              <w:marRight w:val="0"/>
              <w:marTop w:val="0"/>
              <w:marBottom w:val="0"/>
              <w:divBdr>
                <w:top w:val="none" w:sz="0" w:space="0" w:color="auto"/>
                <w:left w:val="none" w:sz="0" w:space="0" w:color="auto"/>
                <w:bottom w:val="none" w:sz="0" w:space="0" w:color="auto"/>
                <w:right w:val="none" w:sz="0" w:space="0" w:color="auto"/>
              </w:divBdr>
            </w:div>
            <w:div w:id="16220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51740">
      <w:bodyDiv w:val="1"/>
      <w:marLeft w:val="0"/>
      <w:marRight w:val="0"/>
      <w:marTop w:val="0"/>
      <w:marBottom w:val="0"/>
      <w:divBdr>
        <w:top w:val="none" w:sz="0" w:space="0" w:color="auto"/>
        <w:left w:val="none" w:sz="0" w:space="0" w:color="auto"/>
        <w:bottom w:val="none" w:sz="0" w:space="0" w:color="auto"/>
        <w:right w:val="none" w:sz="0" w:space="0" w:color="auto"/>
      </w:divBdr>
    </w:div>
    <w:div w:id="707729559">
      <w:bodyDiv w:val="1"/>
      <w:marLeft w:val="0"/>
      <w:marRight w:val="0"/>
      <w:marTop w:val="0"/>
      <w:marBottom w:val="0"/>
      <w:divBdr>
        <w:top w:val="none" w:sz="0" w:space="0" w:color="auto"/>
        <w:left w:val="none" w:sz="0" w:space="0" w:color="auto"/>
        <w:bottom w:val="none" w:sz="0" w:space="0" w:color="auto"/>
        <w:right w:val="none" w:sz="0" w:space="0" w:color="auto"/>
      </w:divBdr>
    </w:div>
    <w:div w:id="762266878">
      <w:bodyDiv w:val="1"/>
      <w:marLeft w:val="0"/>
      <w:marRight w:val="0"/>
      <w:marTop w:val="0"/>
      <w:marBottom w:val="0"/>
      <w:divBdr>
        <w:top w:val="none" w:sz="0" w:space="0" w:color="auto"/>
        <w:left w:val="none" w:sz="0" w:space="0" w:color="auto"/>
        <w:bottom w:val="none" w:sz="0" w:space="0" w:color="auto"/>
        <w:right w:val="none" w:sz="0" w:space="0" w:color="auto"/>
      </w:divBdr>
    </w:div>
    <w:div w:id="833255513">
      <w:bodyDiv w:val="1"/>
      <w:marLeft w:val="0"/>
      <w:marRight w:val="0"/>
      <w:marTop w:val="0"/>
      <w:marBottom w:val="0"/>
      <w:divBdr>
        <w:top w:val="none" w:sz="0" w:space="0" w:color="auto"/>
        <w:left w:val="none" w:sz="0" w:space="0" w:color="auto"/>
        <w:bottom w:val="none" w:sz="0" w:space="0" w:color="auto"/>
        <w:right w:val="none" w:sz="0" w:space="0" w:color="auto"/>
      </w:divBdr>
      <w:divsChild>
        <w:div w:id="117721094">
          <w:marLeft w:val="0"/>
          <w:marRight w:val="0"/>
          <w:marTop w:val="0"/>
          <w:marBottom w:val="0"/>
          <w:divBdr>
            <w:top w:val="none" w:sz="0" w:space="0" w:color="auto"/>
            <w:left w:val="none" w:sz="0" w:space="0" w:color="auto"/>
            <w:bottom w:val="none" w:sz="0" w:space="0" w:color="auto"/>
            <w:right w:val="none" w:sz="0" w:space="0" w:color="auto"/>
          </w:divBdr>
          <w:divsChild>
            <w:div w:id="278152098">
              <w:marLeft w:val="0"/>
              <w:marRight w:val="0"/>
              <w:marTop w:val="0"/>
              <w:marBottom w:val="0"/>
              <w:divBdr>
                <w:top w:val="none" w:sz="0" w:space="0" w:color="auto"/>
                <w:left w:val="none" w:sz="0" w:space="0" w:color="auto"/>
                <w:bottom w:val="none" w:sz="0" w:space="0" w:color="auto"/>
                <w:right w:val="none" w:sz="0" w:space="0" w:color="auto"/>
              </w:divBdr>
            </w:div>
            <w:div w:id="1090086058">
              <w:marLeft w:val="0"/>
              <w:marRight w:val="0"/>
              <w:marTop w:val="0"/>
              <w:marBottom w:val="0"/>
              <w:divBdr>
                <w:top w:val="none" w:sz="0" w:space="0" w:color="auto"/>
                <w:left w:val="none" w:sz="0" w:space="0" w:color="auto"/>
                <w:bottom w:val="none" w:sz="0" w:space="0" w:color="auto"/>
                <w:right w:val="none" w:sz="0" w:space="0" w:color="auto"/>
              </w:divBdr>
            </w:div>
            <w:div w:id="1845241656">
              <w:marLeft w:val="0"/>
              <w:marRight w:val="0"/>
              <w:marTop w:val="0"/>
              <w:marBottom w:val="0"/>
              <w:divBdr>
                <w:top w:val="none" w:sz="0" w:space="0" w:color="auto"/>
                <w:left w:val="none" w:sz="0" w:space="0" w:color="auto"/>
                <w:bottom w:val="none" w:sz="0" w:space="0" w:color="auto"/>
                <w:right w:val="none" w:sz="0" w:space="0" w:color="auto"/>
              </w:divBdr>
            </w:div>
            <w:div w:id="8892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14613">
      <w:bodyDiv w:val="1"/>
      <w:marLeft w:val="0"/>
      <w:marRight w:val="0"/>
      <w:marTop w:val="0"/>
      <w:marBottom w:val="0"/>
      <w:divBdr>
        <w:top w:val="none" w:sz="0" w:space="0" w:color="auto"/>
        <w:left w:val="none" w:sz="0" w:space="0" w:color="auto"/>
        <w:bottom w:val="none" w:sz="0" w:space="0" w:color="auto"/>
        <w:right w:val="none" w:sz="0" w:space="0" w:color="auto"/>
      </w:divBdr>
    </w:div>
    <w:div w:id="941954705">
      <w:bodyDiv w:val="1"/>
      <w:marLeft w:val="0"/>
      <w:marRight w:val="0"/>
      <w:marTop w:val="0"/>
      <w:marBottom w:val="0"/>
      <w:divBdr>
        <w:top w:val="none" w:sz="0" w:space="0" w:color="auto"/>
        <w:left w:val="none" w:sz="0" w:space="0" w:color="auto"/>
        <w:bottom w:val="none" w:sz="0" w:space="0" w:color="auto"/>
        <w:right w:val="none" w:sz="0" w:space="0" w:color="auto"/>
      </w:divBdr>
      <w:divsChild>
        <w:div w:id="685864539">
          <w:marLeft w:val="0"/>
          <w:marRight w:val="0"/>
          <w:marTop w:val="0"/>
          <w:marBottom w:val="0"/>
          <w:divBdr>
            <w:top w:val="none" w:sz="0" w:space="0" w:color="auto"/>
            <w:left w:val="none" w:sz="0" w:space="0" w:color="auto"/>
            <w:bottom w:val="none" w:sz="0" w:space="0" w:color="auto"/>
            <w:right w:val="none" w:sz="0" w:space="0" w:color="auto"/>
          </w:divBdr>
          <w:divsChild>
            <w:div w:id="35472688">
              <w:marLeft w:val="0"/>
              <w:marRight w:val="0"/>
              <w:marTop w:val="0"/>
              <w:marBottom w:val="0"/>
              <w:divBdr>
                <w:top w:val="none" w:sz="0" w:space="0" w:color="auto"/>
                <w:left w:val="none" w:sz="0" w:space="0" w:color="auto"/>
                <w:bottom w:val="none" w:sz="0" w:space="0" w:color="auto"/>
                <w:right w:val="none" w:sz="0" w:space="0" w:color="auto"/>
              </w:divBdr>
            </w:div>
            <w:div w:id="1509103131">
              <w:marLeft w:val="0"/>
              <w:marRight w:val="0"/>
              <w:marTop w:val="0"/>
              <w:marBottom w:val="0"/>
              <w:divBdr>
                <w:top w:val="none" w:sz="0" w:space="0" w:color="auto"/>
                <w:left w:val="none" w:sz="0" w:space="0" w:color="auto"/>
                <w:bottom w:val="none" w:sz="0" w:space="0" w:color="auto"/>
                <w:right w:val="none" w:sz="0" w:space="0" w:color="auto"/>
              </w:divBdr>
            </w:div>
            <w:div w:id="386731347">
              <w:marLeft w:val="0"/>
              <w:marRight w:val="0"/>
              <w:marTop w:val="0"/>
              <w:marBottom w:val="0"/>
              <w:divBdr>
                <w:top w:val="none" w:sz="0" w:space="0" w:color="auto"/>
                <w:left w:val="none" w:sz="0" w:space="0" w:color="auto"/>
                <w:bottom w:val="none" w:sz="0" w:space="0" w:color="auto"/>
                <w:right w:val="none" w:sz="0" w:space="0" w:color="auto"/>
              </w:divBdr>
            </w:div>
            <w:div w:id="572736111">
              <w:marLeft w:val="0"/>
              <w:marRight w:val="0"/>
              <w:marTop w:val="0"/>
              <w:marBottom w:val="0"/>
              <w:divBdr>
                <w:top w:val="none" w:sz="0" w:space="0" w:color="auto"/>
                <w:left w:val="none" w:sz="0" w:space="0" w:color="auto"/>
                <w:bottom w:val="none" w:sz="0" w:space="0" w:color="auto"/>
                <w:right w:val="none" w:sz="0" w:space="0" w:color="auto"/>
              </w:divBdr>
            </w:div>
            <w:div w:id="83769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450594">
      <w:bodyDiv w:val="1"/>
      <w:marLeft w:val="0"/>
      <w:marRight w:val="0"/>
      <w:marTop w:val="0"/>
      <w:marBottom w:val="0"/>
      <w:divBdr>
        <w:top w:val="none" w:sz="0" w:space="0" w:color="auto"/>
        <w:left w:val="none" w:sz="0" w:space="0" w:color="auto"/>
        <w:bottom w:val="none" w:sz="0" w:space="0" w:color="auto"/>
        <w:right w:val="none" w:sz="0" w:space="0" w:color="auto"/>
      </w:divBdr>
    </w:div>
    <w:div w:id="1084765828">
      <w:bodyDiv w:val="1"/>
      <w:marLeft w:val="0"/>
      <w:marRight w:val="0"/>
      <w:marTop w:val="0"/>
      <w:marBottom w:val="0"/>
      <w:divBdr>
        <w:top w:val="none" w:sz="0" w:space="0" w:color="auto"/>
        <w:left w:val="none" w:sz="0" w:space="0" w:color="auto"/>
        <w:bottom w:val="none" w:sz="0" w:space="0" w:color="auto"/>
        <w:right w:val="none" w:sz="0" w:space="0" w:color="auto"/>
      </w:divBdr>
    </w:div>
    <w:div w:id="1085611303">
      <w:bodyDiv w:val="1"/>
      <w:marLeft w:val="0"/>
      <w:marRight w:val="0"/>
      <w:marTop w:val="0"/>
      <w:marBottom w:val="0"/>
      <w:divBdr>
        <w:top w:val="none" w:sz="0" w:space="0" w:color="auto"/>
        <w:left w:val="none" w:sz="0" w:space="0" w:color="auto"/>
        <w:bottom w:val="none" w:sz="0" w:space="0" w:color="auto"/>
        <w:right w:val="none" w:sz="0" w:space="0" w:color="auto"/>
      </w:divBdr>
    </w:div>
    <w:div w:id="1102266755">
      <w:bodyDiv w:val="1"/>
      <w:marLeft w:val="0"/>
      <w:marRight w:val="0"/>
      <w:marTop w:val="0"/>
      <w:marBottom w:val="0"/>
      <w:divBdr>
        <w:top w:val="none" w:sz="0" w:space="0" w:color="auto"/>
        <w:left w:val="none" w:sz="0" w:space="0" w:color="auto"/>
        <w:bottom w:val="none" w:sz="0" w:space="0" w:color="auto"/>
        <w:right w:val="none" w:sz="0" w:space="0" w:color="auto"/>
      </w:divBdr>
    </w:div>
    <w:div w:id="1131167871">
      <w:bodyDiv w:val="1"/>
      <w:marLeft w:val="0"/>
      <w:marRight w:val="0"/>
      <w:marTop w:val="0"/>
      <w:marBottom w:val="0"/>
      <w:divBdr>
        <w:top w:val="none" w:sz="0" w:space="0" w:color="auto"/>
        <w:left w:val="none" w:sz="0" w:space="0" w:color="auto"/>
        <w:bottom w:val="none" w:sz="0" w:space="0" w:color="auto"/>
        <w:right w:val="none" w:sz="0" w:space="0" w:color="auto"/>
      </w:divBdr>
    </w:div>
    <w:div w:id="1300693338">
      <w:bodyDiv w:val="1"/>
      <w:marLeft w:val="0"/>
      <w:marRight w:val="0"/>
      <w:marTop w:val="0"/>
      <w:marBottom w:val="0"/>
      <w:divBdr>
        <w:top w:val="none" w:sz="0" w:space="0" w:color="auto"/>
        <w:left w:val="none" w:sz="0" w:space="0" w:color="auto"/>
        <w:bottom w:val="none" w:sz="0" w:space="0" w:color="auto"/>
        <w:right w:val="none" w:sz="0" w:space="0" w:color="auto"/>
      </w:divBdr>
    </w:div>
    <w:div w:id="1431318579">
      <w:bodyDiv w:val="1"/>
      <w:marLeft w:val="0"/>
      <w:marRight w:val="0"/>
      <w:marTop w:val="0"/>
      <w:marBottom w:val="0"/>
      <w:divBdr>
        <w:top w:val="none" w:sz="0" w:space="0" w:color="auto"/>
        <w:left w:val="none" w:sz="0" w:space="0" w:color="auto"/>
        <w:bottom w:val="none" w:sz="0" w:space="0" w:color="auto"/>
        <w:right w:val="none" w:sz="0" w:space="0" w:color="auto"/>
      </w:divBdr>
    </w:div>
    <w:div w:id="1493374539">
      <w:bodyDiv w:val="1"/>
      <w:marLeft w:val="0"/>
      <w:marRight w:val="0"/>
      <w:marTop w:val="0"/>
      <w:marBottom w:val="0"/>
      <w:divBdr>
        <w:top w:val="none" w:sz="0" w:space="0" w:color="auto"/>
        <w:left w:val="none" w:sz="0" w:space="0" w:color="auto"/>
        <w:bottom w:val="none" w:sz="0" w:space="0" w:color="auto"/>
        <w:right w:val="none" w:sz="0" w:space="0" w:color="auto"/>
      </w:divBdr>
    </w:div>
    <w:div w:id="1499803202">
      <w:bodyDiv w:val="1"/>
      <w:marLeft w:val="0"/>
      <w:marRight w:val="0"/>
      <w:marTop w:val="0"/>
      <w:marBottom w:val="0"/>
      <w:divBdr>
        <w:top w:val="none" w:sz="0" w:space="0" w:color="auto"/>
        <w:left w:val="none" w:sz="0" w:space="0" w:color="auto"/>
        <w:bottom w:val="none" w:sz="0" w:space="0" w:color="auto"/>
        <w:right w:val="none" w:sz="0" w:space="0" w:color="auto"/>
      </w:divBdr>
    </w:div>
    <w:div w:id="1547647251">
      <w:bodyDiv w:val="1"/>
      <w:marLeft w:val="0"/>
      <w:marRight w:val="0"/>
      <w:marTop w:val="0"/>
      <w:marBottom w:val="0"/>
      <w:divBdr>
        <w:top w:val="none" w:sz="0" w:space="0" w:color="auto"/>
        <w:left w:val="none" w:sz="0" w:space="0" w:color="auto"/>
        <w:bottom w:val="none" w:sz="0" w:space="0" w:color="auto"/>
        <w:right w:val="none" w:sz="0" w:space="0" w:color="auto"/>
      </w:divBdr>
    </w:div>
    <w:div w:id="1644777166">
      <w:bodyDiv w:val="1"/>
      <w:marLeft w:val="0"/>
      <w:marRight w:val="0"/>
      <w:marTop w:val="0"/>
      <w:marBottom w:val="0"/>
      <w:divBdr>
        <w:top w:val="none" w:sz="0" w:space="0" w:color="auto"/>
        <w:left w:val="none" w:sz="0" w:space="0" w:color="auto"/>
        <w:bottom w:val="none" w:sz="0" w:space="0" w:color="auto"/>
        <w:right w:val="none" w:sz="0" w:space="0" w:color="auto"/>
      </w:divBdr>
      <w:divsChild>
        <w:div w:id="502554887">
          <w:marLeft w:val="0"/>
          <w:marRight w:val="0"/>
          <w:marTop w:val="0"/>
          <w:marBottom w:val="0"/>
          <w:divBdr>
            <w:top w:val="single" w:sz="2" w:space="0" w:color="auto"/>
            <w:left w:val="single" w:sz="2" w:space="0" w:color="auto"/>
            <w:bottom w:val="single" w:sz="2" w:space="0" w:color="auto"/>
            <w:right w:val="single" w:sz="2" w:space="0" w:color="auto"/>
          </w:divBdr>
          <w:divsChild>
            <w:div w:id="772156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1670962">
      <w:bodyDiv w:val="1"/>
      <w:marLeft w:val="0"/>
      <w:marRight w:val="0"/>
      <w:marTop w:val="0"/>
      <w:marBottom w:val="0"/>
      <w:divBdr>
        <w:top w:val="none" w:sz="0" w:space="0" w:color="auto"/>
        <w:left w:val="none" w:sz="0" w:space="0" w:color="auto"/>
        <w:bottom w:val="none" w:sz="0" w:space="0" w:color="auto"/>
        <w:right w:val="none" w:sz="0" w:space="0" w:color="auto"/>
      </w:divBdr>
      <w:divsChild>
        <w:div w:id="1460226743">
          <w:marLeft w:val="0"/>
          <w:marRight w:val="0"/>
          <w:marTop w:val="0"/>
          <w:marBottom w:val="0"/>
          <w:divBdr>
            <w:top w:val="none" w:sz="0" w:space="0" w:color="auto"/>
            <w:left w:val="none" w:sz="0" w:space="0" w:color="auto"/>
            <w:bottom w:val="none" w:sz="0" w:space="0" w:color="auto"/>
            <w:right w:val="none" w:sz="0" w:space="0" w:color="auto"/>
          </w:divBdr>
          <w:divsChild>
            <w:div w:id="187990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9649">
      <w:bodyDiv w:val="1"/>
      <w:marLeft w:val="0"/>
      <w:marRight w:val="0"/>
      <w:marTop w:val="0"/>
      <w:marBottom w:val="0"/>
      <w:divBdr>
        <w:top w:val="none" w:sz="0" w:space="0" w:color="auto"/>
        <w:left w:val="none" w:sz="0" w:space="0" w:color="auto"/>
        <w:bottom w:val="none" w:sz="0" w:space="0" w:color="auto"/>
        <w:right w:val="none" w:sz="0" w:space="0" w:color="auto"/>
      </w:divBdr>
      <w:divsChild>
        <w:div w:id="804202288">
          <w:marLeft w:val="0"/>
          <w:marRight w:val="0"/>
          <w:marTop w:val="0"/>
          <w:marBottom w:val="0"/>
          <w:divBdr>
            <w:top w:val="single" w:sz="2" w:space="0" w:color="auto"/>
            <w:left w:val="single" w:sz="2" w:space="0" w:color="auto"/>
            <w:bottom w:val="single" w:sz="2" w:space="0" w:color="auto"/>
            <w:right w:val="single" w:sz="2" w:space="0" w:color="auto"/>
          </w:divBdr>
          <w:divsChild>
            <w:div w:id="994913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0347592">
      <w:bodyDiv w:val="1"/>
      <w:marLeft w:val="0"/>
      <w:marRight w:val="0"/>
      <w:marTop w:val="0"/>
      <w:marBottom w:val="0"/>
      <w:divBdr>
        <w:top w:val="none" w:sz="0" w:space="0" w:color="auto"/>
        <w:left w:val="none" w:sz="0" w:space="0" w:color="auto"/>
        <w:bottom w:val="none" w:sz="0" w:space="0" w:color="auto"/>
        <w:right w:val="none" w:sz="0" w:space="0" w:color="auto"/>
      </w:divBdr>
      <w:divsChild>
        <w:div w:id="1664429195">
          <w:marLeft w:val="0"/>
          <w:marRight w:val="0"/>
          <w:marTop w:val="0"/>
          <w:marBottom w:val="0"/>
          <w:divBdr>
            <w:top w:val="none" w:sz="0" w:space="0" w:color="auto"/>
            <w:left w:val="none" w:sz="0" w:space="0" w:color="auto"/>
            <w:bottom w:val="none" w:sz="0" w:space="0" w:color="auto"/>
            <w:right w:val="none" w:sz="0" w:space="0" w:color="auto"/>
          </w:divBdr>
          <w:divsChild>
            <w:div w:id="177898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24115">
      <w:bodyDiv w:val="1"/>
      <w:marLeft w:val="0"/>
      <w:marRight w:val="0"/>
      <w:marTop w:val="0"/>
      <w:marBottom w:val="0"/>
      <w:divBdr>
        <w:top w:val="none" w:sz="0" w:space="0" w:color="auto"/>
        <w:left w:val="none" w:sz="0" w:space="0" w:color="auto"/>
        <w:bottom w:val="none" w:sz="0" w:space="0" w:color="auto"/>
        <w:right w:val="none" w:sz="0" w:space="0" w:color="auto"/>
      </w:divBdr>
    </w:div>
    <w:div w:id="1741247799">
      <w:bodyDiv w:val="1"/>
      <w:marLeft w:val="0"/>
      <w:marRight w:val="0"/>
      <w:marTop w:val="0"/>
      <w:marBottom w:val="0"/>
      <w:divBdr>
        <w:top w:val="none" w:sz="0" w:space="0" w:color="auto"/>
        <w:left w:val="none" w:sz="0" w:space="0" w:color="auto"/>
        <w:bottom w:val="none" w:sz="0" w:space="0" w:color="auto"/>
        <w:right w:val="none" w:sz="0" w:space="0" w:color="auto"/>
      </w:divBdr>
    </w:div>
    <w:div w:id="1814061733">
      <w:bodyDiv w:val="1"/>
      <w:marLeft w:val="0"/>
      <w:marRight w:val="0"/>
      <w:marTop w:val="0"/>
      <w:marBottom w:val="0"/>
      <w:divBdr>
        <w:top w:val="none" w:sz="0" w:space="0" w:color="auto"/>
        <w:left w:val="none" w:sz="0" w:space="0" w:color="auto"/>
        <w:bottom w:val="none" w:sz="0" w:space="0" w:color="auto"/>
        <w:right w:val="none" w:sz="0" w:space="0" w:color="auto"/>
      </w:divBdr>
    </w:div>
    <w:div w:id="1940066273">
      <w:bodyDiv w:val="1"/>
      <w:marLeft w:val="0"/>
      <w:marRight w:val="0"/>
      <w:marTop w:val="0"/>
      <w:marBottom w:val="0"/>
      <w:divBdr>
        <w:top w:val="none" w:sz="0" w:space="0" w:color="auto"/>
        <w:left w:val="none" w:sz="0" w:space="0" w:color="auto"/>
        <w:bottom w:val="none" w:sz="0" w:space="0" w:color="auto"/>
        <w:right w:val="none" w:sz="0" w:space="0" w:color="auto"/>
      </w:divBdr>
      <w:divsChild>
        <w:div w:id="445737247">
          <w:marLeft w:val="0"/>
          <w:marRight w:val="0"/>
          <w:marTop w:val="0"/>
          <w:marBottom w:val="0"/>
          <w:divBdr>
            <w:top w:val="none" w:sz="0" w:space="0" w:color="auto"/>
            <w:left w:val="none" w:sz="0" w:space="0" w:color="auto"/>
            <w:bottom w:val="none" w:sz="0" w:space="0" w:color="auto"/>
            <w:right w:val="none" w:sz="0" w:space="0" w:color="auto"/>
          </w:divBdr>
          <w:divsChild>
            <w:div w:id="2092386972">
              <w:marLeft w:val="0"/>
              <w:marRight w:val="0"/>
              <w:marTop w:val="0"/>
              <w:marBottom w:val="0"/>
              <w:divBdr>
                <w:top w:val="none" w:sz="0" w:space="0" w:color="auto"/>
                <w:left w:val="none" w:sz="0" w:space="0" w:color="auto"/>
                <w:bottom w:val="none" w:sz="0" w:space="0" w:color="auto"/>
                <w:right w:val="none" w:sz="0" w:space="0" w:color="auto"/>
              </w:divBdr>
            </w:div>
            <w:div w:id="1923637886">
              <w:marLeft w:val="0"/>
              <w:marRight w:val="0"/>
              <w:marTop w:val="0"/>
              <w:marBottom w:val="0"/>
              <w:divBdr>
                <w:top w:val="none" w:sz="0" w:space="0" w:color="auto"/>
                <w:left w:val="none" w:sz="0" w:space="0" w:color="auto"/>
                <w:bottom w:val="none" w:sz="0" w:space="0" w:color="auto"/>
                <w:right w:val="none" w:sz="0" w:space="0" w:color="auto"/>
              </w:divBdr>
            </w:div>
            <w:div w:id="431752813">
              <w:marLeft w:val="0"/>
              <w:marRight w:val="0"/>
              <w:marTop w:val="0"/>
              <w:marBottom w:val="0"/>
              <w:divBdr>
                <w:top w:val="none" w:sz="0" w:space="0" w:color="auto"/>
                <w:left w:val="none" w:sz="0" w:space="0" w:color="auto"/>
                <w:bottom w:val="none" w:sz="0" w:space="0" w:color="auto"/>
                <w:right w:val="none" w:sz="0" w:space="0" w:color="auto"/>
              </w:divBdr>
            </w:div>
            <w:div w:id="419721865">
              <w:marLeft w:val="0"/>
              <w:marRight w:val="0"/>
              <w:marTop w:val="0"/>
              <w:marBottom w:val="0"/>
              <w:divBdr>
                <w:top w:val="none" w:sz="0" w:space="0" w:color="auto"/>
                <w:left w:val="none" w:sz="0" w:space="0" w:color="auto"/>
                <w:bottom w:val="none" w:sz="0" w:space="0" w:color="auto"/>
                <w:right w:val="none" w:sz="0" w:space="0" w:color="auto"/>
              </w:divBdr>
            </w:div>
            <w:div w:id="473834092">
              <w:marLeft w:val="0"/>
              <w:marRight w:val="0"/>
              <w:marTop w:val="0"/>
              <w:marBottom w:val="0"/>
              <w:divBdr>
                <w:top w:val="none" w:sz="0" w:space="0" w:color="auto"/>
                <w:left w:val="none" w:sz="0" w:space="0" w:color="auto"/>
                <w:bottom w:val="none" w:sz="0" w:space="0" w:color="auto"/>
                <w:right w:val="none" w:sz="0" w:space="0" w:color="auto"/>
              </w:divBdr>
            </w:div>
            <w:div w:id="689574578">
              <w:marLeft w:val="0"/>
              <w:marRight w:val="0"/>
              <w:marTop w:val="0"/>
              <w:marBottom w:val="0"/>
              <w:divBdr>
                <w:top w:val="none" w:sz="0" w:space="0" w:color="auto"/>
                <w:left w:val="none" w:sz="0" w:space="0" w:color="auto"/>
                <w:bottom w:val="none" w:sz="0" w:space="0" w:color="auto"/>
                <w:right w:val="none" w:sz="0" w:space="0" w:color="auto"/>
              </w:divBdr>
            </w:div>
            <w:div w:id="14044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2445">
      <w:bodyDiv w:val="1"/>
      <w:marLeft w:val="0"/>
      <w:marRight w:val="0"/>
      <w:marTop w:val="0"/>
      <w:marBottom w:val="0"/>
      <w:divBdr>
        <w:top w:val="none" w:sz="0" w:space="0" w:color="auto"/>
        <w:left w:val="none" w:sz="0" w:space="0" w:color="auto"/>
        <w:bottom w:val="none" w:sz="0" w:space="0" w:color="auto"/>
        <w:right w:val="none" w:sz="0" w:space="0" w:color="auto"/>
      </w:divBdr>
    </w:div>
    <w:div w:id="2036035005">
      <w:bodyDiv w:val="1"/>
      <w:marLeft w:val="0"/>
      <w:marRight w:val="0"/>
      <w:marTop w:val="0"/>
      <w:marBottom w:val="0"/>
      <w:divBdr>
        <w:top w:val="none" w:sz="0" w:space="0" w:color="auto"/>
        <w:left w:val="none" w:sz="0" w:space="0" w:color="auto"/>
        <w:bottom w:val="none" w:sz="0" w:space="0" w:color="auto"/>
        <w:right w:val="none" w:sz="0" w:space="0" w:color="auto"/>
      </w:divBdr>
    </w:div>
    <w:div w:id="2096127336">
      <w:bodyDiv w:val="1"/>
      <w:marLeft w:val="0"/>
      <w:marRight w:val="0"/>
      <w:marTop w:val="0"/>
      <w:marBottom w:val="0"/>
      <w:divBdr>
        <w:top w:val="none" w:sz="0" w:space="0" w:color="auto"/>
        <w:left w:val="none" w:sz="0" w:space="0" w:color="auto"/>
        <w:bottom w:val="none" w:sz="0" w:space="0" w:color="auto"/>
        <w:right w:val="none" w:sz="0" w:space="0" w:color="auto"/>
      </w:divBdr>
      <w:divsChild>
        <w:div w:id="1047291681">
          <w:marLeft w:val="0"/>
          <w:marRight w:val="0"/>
          <w:marTop w:val="0"/>
          <w:marBottom w:val="0"/>
          <w:divBdr>
            <w:top w:val="none" w:sz="0" w:space="0" w:color="auto"/>
            <w:left w:val="none" w:sz="0" w:space="0" w:color="auto"/>
            <w:bottom w:val="none" w:sz="0" w:space="0" w:color="auto"/>
            <w:right w:val="none" w:sz="0" w:space="0" w:color="auto"/>
          </w:divBdr>
          <w:divsChild>
            <w:div w:id="673143425">
              <w:marLeft w:val="0"/>
              <w:marRight w:val="0"/>
              <w:marTop w:val="0"/>
              <w:marBottom w:val="0"/>
              <w:divBdr>
                <w:top w:val="none" w:sz="0" w:space="0" w:color="auto"/>
                <w:left w:val="none" w:sz="0" w:space="0" w:color="auto"/>
                <w:bottom w:val="none" w:sz="0" w:space="0" w:color="auto"/>
                <w:right w:val="none" w:sz="0" w:space="0" w:color="auto"/>
              </w:divBdr>
            </w:div>
            <w:div w:id="431558766">
              <w:marLeft w:val="0"/>
              <w:marRight w:val="0"/>
              <w:marTop w:val="0"/>
              <w:marBottom w:val="0"/>
              <w:divBdr>
                <w:top w:val="none" w:sz="0" w:space="0" w:color="auto"/>
                <w:left w:val="none" w:sz="0" w:space="0" w:color="auto"/>
                <w:bottom w:val="none" w:sz="0" w:space="0" w:color="auto"/>
                <w:right w:val="none" w:sz="0" w:space="0" w:color="auto"/>
              </w:divBdr>
            </w:div>
            <w:div w:id="1655912708">
              <w:marLeft w:val="0"/>
              <w:marRight w:val="0"/>
              <w:marTop w:val="0"/>
              <w:marBottom w:val="0"/>
              <w:divBdr>
                <w:top w:val="none" w:sz="0" w:space="0" w:color="auto"/>
                <w:left w:val="none" w:sz="0" w:space="0" w:color="auto"/>
                <w:bottom w:val="none" w:sz="0" w:space="0" w:color="auto"/>
                <w:right w:val="none" w:sz="0" w:space="0" w:color="auto"/>
              </w:divBdr>
            </w:div>
            <w:div w:id="1953394398">
              <w:marLeft w:val="0"/>
              <w:marRight w:val="0"/>
              <w:marTop w:val="0"/>
              <w:marBottom w:val="0"/>
              <w:divBdr>
                <w:top w:val="none" w:sz="0" w:space="0" w:color="auto"/>
                <w:left w:val="none" w:sz="0" w:space="0" w:color="auto"/>
                <w:bottom w:val="none" w:sz="0" w:space="0" w:color="auto"/>
                <w:right w:val="none" w:sz="0" w:space="0" w:color="auto"/>
              </w:divBdr>
            </w:div>
            <w:div w:id="1949897400">
              <w:marLeft w:val="0"/>
              <w:marRight w:val="0"/>
              <w:marTop w:val="0"/>
              <w:marBottom w:val="0"/>
              <w:divBdr>
                <w:top w:val="none" w:sz="0" w:space="0" w:color="auto"/>
                <w:left w:val="none" w:sz="0" w:space="0" w:color="auto"/>
                <w:bottom w:val="none" w:sz="0" w:space="0" w:color="auto"/>
                <w:right w:val="none" w:sz="0" w:space="0" w:color="auto"/>
              </w:divBdr>
            </w:div>
            <w:div w:id="392847261">
              <w:marLeft w:val="0"/>
              <w:marRight w:val="0"/>
              <w:marTop w:val="0"/>
              <w:marBottom w:val="0"/>
              <w:divBdr>
                <w:top w:val="none" w:sz="0" w:space="0" w:color="auto"/>
                <w:left w:val="none" w:sz="0" w:space="0" w:color="auto"/>
                <w:bottom w:val="none" w:sz="0" w:space="0" w:color="auto"/>
                <w:right w:val="none" w:sz="0" w:space="0" w:color="auto"/>
              </w:divBdr>
            </w:div>
            <w:div w:id="107041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4215">
      <w:bodyDiv w:val="1"/>
      <w:marLeft w:val="0"/>
      <w:marRight w:val="0"/>
      <w:marTop w:val="0"/>
      <w:marBottom w:val="0"/>
      <w:divBdr>
        <w:top w:val="none" w:sz="0" w:space="0" w:color="auto"/>
        <w:left w:val="none" w:sz="0" w:space="0" w:color="auto"/>
        <w:bottom w:val="none" w:sz="0" w:space="0" w:color="auto"/>
        <w:right w:val="none" w:sz="0" w:space="0" w:color="auto"/>
      </w:divBdr>
      <w:divsChild>
        <w:div w:id="1208185263">
          <w:marLeft w:val="0"/>
          <w:marRight w:val="0"/>
          <w:marTop w:val="0"/>
          <w:marBottom w:val="0"/>
          <w:divBdr>
            <w:top w:val="none" w:sz="0" w:space="0" w:color="auto"/>
            <w:left w:val="none" w:sz="0" w:space="0" w:color="auto"/>
            <w:bottom w:val="none" w:sz="0" w:space="0" w:color="auto"/>
            <w:right w:val="none" w:sz="0" w:space="0" w:color="auto"/>
          </w:divBdr>
          <w:divsChild>
            <w:div w:id="1096630579">
              <w:marLeft w:val="0"/>
              <w:marRight w:val="0"/>
              <w:marTop w:val="0"/>
              <w:marBottom w:val="0"/>
              <w:divBdr>
                <w:top w:val="none" w:sz="0" w:space="0" w:color="auto"/>
                <w:left w:val="none" w:sz="0" w:space="0" w:color="auto"/>
                <w:bottom w:val="none" w:sz="0" w:space="0" w:color="auto"/>
                <w:right w:val="none" w:sz="0" w:space="0" w:color="auto"/>
              </w:divBdr>
            </w:div>
            <w:div w:id="1753697190">
              <w:marLeft w:val="0"/>
              <w:marRight w:val="0"/>
              <w:marTop w:val="0"/>
              <w:marBottom w:val="0"/>
              <w:divBdr>
                <w:top w:val="none" w:sz="0" w:space="0" w:color="auto"/>
                <w:left w:val="none" w:sz="0" w:space="0" w:color="auto"/>
                <w:bottom w:val="none" w:sz="0" w:space="0" w:color="auto"/>
                <w:right w:val="none" w:sz="0" w:space="0" w:color="auto"/>
              </w:divBdr>
            </w:div>
            <w:div w:id="1216237998">
              <w:marLeft w:val="0"/>
              <w:marRight w:val="0"/>
              <w:marTop w:val="0"/>
              <w:marBottom w:val="0"/>
              <w:divBdr>
                <w:top w:val="none" w:sz="0" w:space="0" w:color="auto"/>
                <w:left w:val="none" w:sz="0" w:space="0" w:color="auto"/>
                <w:bottom w:val="none" w:sz="0" w:space="0" w:color="auto"/>
                <w:right w:val="none" w:sz="0" w:space="0" w:color="auto"/>
              </w:divBdr>
            </w:div>
            <w:div w:id="838807891">
              <w:marLeft w:val="0"/>
              <w:marRight w:val="0"/>
              <w:marTop w:val="0"/>
              <w:marBottom w:val="0"/>
              <w:divBdr>
                <w:top w:val="none" w:sz="0" w:space="0" w:color="auto"/>
                <w:left w:val="none" w:sz="0" w:space="0" w:color="auto"/>
                <w:bottom w:val="none" w:sz="0" w:space="0" w:color="auto"/>
                <w:right w:val="none" w:sz="0" w:space="0" w:color="auto"/>
              </w:divBdr>
            </w:div>
            <w:div w:id="1226643448">
              <w:marLeft w:val="0"/>
              <w:marRight w:val="0"/>
              <w:marTop w:val="0"/>
              <w:marBottom w:val="0"/>
              <w:divBdr>
                <w:top w:val="none" w:sz="0" w:space="0" w:color="auto"/>
                <w:left w:val="none" w:sz="0" w:space="0" w:color="auto"/>
                <w:bottom w:val="none" w:sz="0" w:space="0" w:color="auto"/>
                <w:right w:val="none" w:sz="0" w:space="0" w:color="auto"/>
              </w:divBdr>
            </w:div>
            <w:div w:id="279189530">
              <w:marLeft w:val="0"/>
              <w:marRight w:val="0"/>
              <w:marTop w:val="0"/>
              <w:marBottom w:val="0"/>
              <w:divBdr>
                <w:top w:val="none" w:sz="0" w:space="0" w:color="auto"/>
                <w:left w:val="none" w:sz="0" w:space="0" w:color="auto"/>
                <w:bottom w:val="none" w:sz="0" w:space="0" w:color="auto"/>
                <w:right w:val="none" w:sz="0" w:space="0" w:color="auto"/>
              </w:divBdr>
            </w:div>
            <w:div w:id="6693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apigateway/latest/developerguide/welcome.html" TargetMode="External"/><Relationship Id="rId18" Type="http://schemas.openxmlformats.org/officeDocument/2006/relationships/hyperlink" Target="https://calculator.aw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ai.google.dev/docs" TargetMode="External"/><Relationship Id="rId7" Type="http://schemas.openxmlformats.org/officeDocument/2006/relationships/endnotes" Target="endnotes.xml"/><Relationship Id="rId12" Type="http://schemas.openxmlformats.org/officeDocument/2006/relationships/hyperlink" Target="https://docs.aws.amazon.com/amazondynamodb/latest/developerguide/Introduction.html" TargetMode="External"/><Relationship Id="rId17" Type="http://schemas.openxmlformats.org/officeDocument/2006/relationships/hyperlink" Target="https://aws.amazon.com/architecture/security-identity-compliance/" TargetMode="External"/><Relationship Id="rId25" Type="http://schemas.openxmlformats.org/officeDocument/2006/relationships/hyperlink" Target="https://owasp.org/www-project-top-ten/" TargetMode="External"/><Relationship Id="rId2" Type="http://schemas.openxmlformats.org/officeDocument/2006/relationships/numbering" Target="numbering.xml"/><Relationship Id="rId16" Type="http://schemas.openxmlformats.org/officeDocument/2006/relationships/hyperlink" Target="https://docs.aws.amazon.com/IAM/latest/UserGuide/best-practices.html" TargetMode="External"/><Relationship Id="rId20" Type="http://schemas.openxmlformats.org/officeDocument/2006/relationships/hyperlink" Target="https://registry.terraform.io/providers/hashicorp/aws/latest/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AmazonS3/latest/userguide/Welcome.html" TargetMode="External"/><Relationship Id="rId24" Type="http://schemas.openxmlformats.org/officeDocument/2006/relationships/hyperlink" Target="https://d1.awsstatic.com/whitepapers/serverless-architectures-with-aws-lambda.pdf" TargetMode="External"/><Relationship Id="rId5" Type="http://schemas.openxmlformats.org/officeDocument/2006/relationships/webSettings" Target="webSettings.xml"/><Relationship Id="rId15" Type="http://schemas.openxmlformats.org/officeDocument/2006/relationships/hyperlink" Target="https://docs.aws.amazon.com/wellarchitected/latest/security-pillar/welcome.html" TargetMode="External"/><Relationship Id="rId23" Type="http://schemas.openxmlformats.org/officeDocument/2006/relationships/hyperlink" Target="https://react.dev/" TargetMode="External"/><Relationship Id="rId28" Type="http://schemas.openxmlformats.org/officeDocument/2006/relationships/fontTable" Target="fontTable.xml"/><Relationship Id="rId10" Type="http://schemas.openxmlformats.org/officeDocument/2006/relationships/hyperlink" Target="https://docs.aws.amazon.com/lambda/latest/dg/welcome.html" TargetMode="External"/><Relationship Id="rId19" Type="http://schemas.openxmlformats.org/officeDocument/2006/relationships/hyperlink" Target="https://docs.aws.amazon.com/wellarchitected/latest/cost-optimization-pillar/welcom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aws.amazon.com/ses/latest/dg/Welcome.html" TargetMode="External"/><Relationship Id="rId22" Type="http://schemas.openxmlformats.org/officeDocument/2006/relationships/hyperlink" Target="https://pdfbox.apache.org/" TargetMode="External"/><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yud\Downloads\Dal%20Data%20Manag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B2EDB-89BB-4DEB-9C88-D28142E43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Dal Data Management</Template>
  <TotalTime>4</TotalTime>
  <Pages>14</Pages>
  <Words>3484</Words>
  <Characters>19862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 roy</dc:creator>
  <cp:keywords/>
  <dc:description/>
  <cp:lastModifiedBy>Sanif Ali Momin</cp:lastModifiedBy>
  <cp:revision>2</cp:revision>
  <cp:lastPrinted>2026-03-02T01:29:00Z</cp:lastPrinted>
  <dcterms:created xsi:type="dcterms:W3CDTF">2026-03-02T01:31:00Z</dcterms:created>
  <dcterms:modified xsi:type="dcterms:W3CDTF">2026-03-02T01:31:00Z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fc894d1c-8677-4728-a33f-ca11dd406087</vt:lpwstr>
  </property>
</Properties>
</file>